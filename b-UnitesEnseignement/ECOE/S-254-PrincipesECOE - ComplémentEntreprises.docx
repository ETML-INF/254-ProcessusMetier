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35743251" w:displacedByCustomXml="next"/>
    <w:sdt>
      <w:sdtPr>
        <w:rPr>
          <w:rFonts w:ascii="Century Gothic" w:eastAsia="Times New Roman" w:hAnsi="Century Gothic" w:cs="Times New Roman"/>
          <w:color w:val="auto"/>
          <w:sz w:val="22"/>
          <w:szCs w:val="24"/>
          <w:lang w:val="fr-FR" w:eastAsia="fr-FR"/>
        </w:rPr>
        <w:id w:val="1597210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35EFA8" w14:textId="65D4CBC3" w:rsidR="00755289" w:rsidRPr="00B64819" w:rsidRDefault="00755289" w:rsidP="00D91D7D">
          <w:pPr>
            <w:pStyle w:val="En-ttedetabledesmatires"/>
            <w:spacing w:before="0" w:after="120"/>
            <w:rPr>
              <w:rFonts w:ascii="Century Gothic" w:hAnsi="Century Gothic"/>
              <w:b/>
              <w:bCs/>
              <w:i/>
              <w:iCs/>
              <w:color w:val="auto"/>
              <w:sz w:val="28"/>
              <w:szCs w:val="28"/>
            </w:rPr>
          </w:pPr>
          <w:r w:rsidRPr="00B64819">
            <w:rPr>
              <w:rFonts w:ascii="Century Gothic" w:hAnsi="Century Gothic"/>
              <w:b/>
              <w:bCs/>
              <w:i/>
              <w:iCs/>
              <w:color w:val="auto"/>
              <w:sz w:val="28"/>
              <w:szCs w:val="28"/>
              <w:lang w:val="fr-FR"/>
            </w:rPr>
            <w:t>Table des matières</w:t>
          </w:r>
        </w:p>
        <w:p w14:paraId="700F3AB1" w14:textId="7730E88C" w:rsidR="00CC7242" w:rsidRDefault="00755289">
          <w:pPr>
            <w:pStyle w:val="TM2"/>
            <w:tabs>
              <w:tab w:val="right" w:leader="dot" w:pos="974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E7031">
            <w:rPr>
              <w:rFonts w:ascii="Century Gothic" w:hAnsi="Century Gothic"/>
            </w:rPr>
            <w:fldChar w:fldCharType="begin"/>
          </w:r>
          <w:r w:rsidRPr="008E7031">
            <w:rPr>
              <w:rFonts w:ascii="Century Gothic" w:hAnsi="Century Gothic"/>
            </w:rPr>
            <w:instrText xml:space="preserve"> TOC \o "1-3" \h \z \u </w:instrText>
          </w:r>
          <w:r w:rsidRPr="008E7031">
            <w:rPr>
              <w:rFonts w:ascii="Century Gothic" w:hAnsi="Century Gothic"/>
            </w:rPr>
            <w:fldChar w:fldCharType="separate"/>
          </w:r>
          <w:hyperlink w:anchor="_Toc187793480" w:history="1">
            <w:r w:rsidR="00CC7242" w:rsidRPr="005F17CE">
              <w:rPr>
                <w:rStyle w:val="Lienhypertexte"/>
                <w:rFonts w:ascii="Century Gothic" w:hAnsi="Century Gothic"/>
                <w:noProof/>
              </w:rPr>
              <w:t>Introduction</w:t>
            </w:r>
            <w:r w:rsidR="00CC7242">
              <w:rPr>
                <w:noProof/>
                <w:webHidden/>
              </w:rPr>
              <w:tab/>
            </w:r>
            <w:r w:rsidR="00CC7242">
              <w:rPr>
                <w:noProof/>
                <w:webHidden/>
              </w:rPr>
              <w:fldChar w:fldCharType="begin"/>
            </w:r>
            <w:r w:rsidR="00CC7242">
              <w:rPr>
                <w:noProof/>
                <w:webHidden/>
              </w:rPr>
              <w:instrText xml:space="preserve"> PAGEREF _Toc187793480 \h </w:instrText>
            </w:r>
            <w:r w:rsidR="00CC7242">
              <w:rPr>
                <w:noProof/>
                <w:webHidden/>
              </w:rPr>
            </w:r>
            <w:r w:rsidR="00CC7242">
              <w:rPr>
                <w:noProof/>
                <w:webHidden/>
              </w:rPr>
              <w:fldChar w:fldCharType="separate"/>
            </w:r>
            <w:r w:rsidR="00CC7242">
              <w:rPr>
                <w:noProof/>
                <w:webHidden/>
              </w:rPr>
              <w:t>1</w:t>
            </w:r>
            <w:r w:rsidR="00CC7242">
              <w:rPr>
                <w:noProof/>
                <w:webHidden/>
              </w:rPr>
              <w:fldChar w:fldCharType="end"/>
            </w:r>
          </w:hyperlink>
        </w:p>
        <w:p w14:paraId="134B88C5" w14:textId="50F64C4B" w:rsidR="00CC7242" w:rsidRDefault="00CC7242">
          <w:pPr>
            <w:pStyle w:val="TM2"/>
            <w:tabs>
              <w:tab w:val="right" w:leader="dot" w:pos="974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93481" w:history="1">
            <w:r w:rsidRPr="005F17CE">
              <w:rPr>
                <w:rStyle w:val="Lienhypertexte"/>
                <w:rFonts w:ascii="Century Gothic" w:hAnsi="Century Gothic"/>
                <w:noProof/>
              </w:rPr>
              <w:t>Les entreprises en Suisse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_Toc187793481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B9C5" w14:textId="0554AAAD" w:rsidR="00CC7242" w:rsidRDefault="00CC7242">
          <w:pPr>
            <w:pStyle w:val="TM2"/>
            <w:tabs>
              <w:tab w:val="right" w:leader="dot" w:pos="974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93482" w:history="1">
            <w:r w:rsidRPr="005F17CE">
              <w:rPr>
                <w:rStyle w:val="Lienhypertexte"/>
                <w:rFonts w:ascii="Century Gothic" w:hAnsi="Century Gothic"/>
                <w:noProof/>
              </w:rPr>
              <w:t>Statistiques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_Toc187793482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89FE" w14:textId="43A5CBA8" w:rsidR="00CC7242" w:rsidRDefault="00CC7242">
          <w:pPr>
            <w:pStyle w:val="TM2"/>
            <w:tabs>
              <w:tab w:val="right" w:leader="dot" w:pos="974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93483" w:history="1">
            <w:r w:rsidRPr="005F17CE">
              <w:rPr>
                <w:rStyle w:val="Lienhypertexte"/>
                <w:rFonts w:ascii="Century Gothic" w:hAnsi="Century Gothic"/>
                <w:noProof/>
              </w:rPr>
              <w:t>L’OMC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_Toc187793483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CC89" w14:textId="3DCB9D6E" w:rsidR="00755289" w:rsidRPr="002910D7" w:rsidRDefault="00755289">
          <w:pPr>
            <w:rPr>
              <w:rFonts w:ascii="Century Gothic" w:hAnsi="Century Gothic"/>
            </w:rPr>
          </w:pPr>
          <w:r w:rsidRPr="008E7031">
            <w:rPr>
              <w:rFonts w:ascii="Century Gothic" w:hAnsi="Century Gothic"/>
              <w:b/>
              <w:bCs/>
              <w:lang w:val="fr-FR"/>
            </w:rPr>
            <w:fldChar w:fldCharType="end"/>
          </w:r>
        </w:p>
      </w:sdtContent>
    </w:sdt>
    <w:p w14:paraId="79614C13" w14:textId="427F015F" w:rsidR="00E23B49" w:rsidRPr="002910D7" w:rsidRDefault="00E23B49" w:rsidP="00E23B49">
      <w:pPr>
        <w:pStyle w:val="Titre2"/>
        <w:numPr>
          <w:ilvl w:val="0"/>
          <w:numId w:val="0"/>
        </w:numPr>
        <w:spacing w:line="240" w:lineRule="auto"/>
        <w:rPr>
          <w:rFonts w:ascii="Century Gothic" w:hAnsi="Century Gothic"/>
        </w:rPr>
      </w:pPr>
      <w:bookmarkStart w:id="1" w:name="_Toc187793480"/>
      <w:r w:rsidRPr="002910D7">
        <w:rPr>
          <w:rFonts w:ascii="Century Gothic" w:hAnsi="Century Gothic"/>
        </w:rPr>
        <w:t>Introduction</w:t>
      </w:r>
      <w:bookmarkEnd w:id="1"/>
    </w:p>
    <w:p w14:paraId="17F29D9F" w14:textId="02D8CAF8" w:rsidR="008162A7" w:rsidRPr="002910D7" w:rsidRDefault="00E23B49" w:rsidP="00083909">
      <w:pPr>
        <w:spacing w:line="240" w:lineRule="auto"/>
        <w:jc w:val="both"/>
        <w:rPr>
          <w:rFonts w:ascii="Century Gothic" w:hAnsi="Century Gothic"/>
        </w:rPr>
      </w:pPr>
      <w:r w:rsidRPr="002910D7">
        <w:rPr>
          <w:rFonts w:ascii="Century Gothic" w:hAnsi="Century Gothic"/>
        </w:rPr>
        <w:t xml:space="preserve">Le présent document </w:t>
      </w:r>
      <w:r w:rsidR="00083909">
        <w:rPr>
          <w:rFonts w:ascii="Century Gothic" w:hAnsi="Century Gothic"/>
        </w:rPr>
        <w:t>complète celui du r</w:t>
      </w:r>
      <w:r w:rsidRPr="002910D7">
        <w:rPr>
          <w:rFonts w:ascii="Century Gothic" w:hAnsi="Century Gothic"/>
        </w:rPr>
        <w:t xml:space="preserve">ecueil de diverses notions d’économie d’entreprise. </w:t>
      </w:r>
      <w:r w:rsidR="00083909">
        <w:rPr>
          <w:rFonts w:ascii="Century Gothic" w:hAnsi="Century Gothic"/>
        </w:rPr>
        <w:t>Il axe et creuse un peu plus vers la situation économique des entreprises en Suisse, et donne une image assez précise de notre paysage économique helvétique.</w:t>
      </w:r>
    </w:p>
    <w:p w14:paraId="374B7FDC" w14:textId="77777777" w:rsidR="00161A09" w:rsidRPr="002910D7" w:rsidRDefault="00161A09" w:rsidP="00D85140">
      <w:pPr>
        <w:spacing w:line="240" w:lineRule="auto"/>
        <w:rPr>
          <w:rFonts w:ascii="Century Gothic" w:hAnsi="Century Gothic" w:cs="Arial"/>
          <w:b/>
          <w:bCs/>
          <w:i/>
          <w:iCs/>
          <w:sz w:val="28"/>
          <w:szCs w:val="28"/>
        </w:rPr>
      </w:pPr>
      <w:r w:rsidRPr="002910D7">
        <w:rPr>
          <w:rFonts w:ascii="Century Gothic" w:hAnsi="Century Gothic"/>
        </w:rPr>
        <w:br w:type="page"/>
      </w:r>
    </w:p>
    <w:p w14:paraId="1C799A56" w14:textId="5A77503C" w:rsidR="00A8317B" w:rsidRPr="002910D7" w:rsidRDefault="00AB75C8" w:rsidP="00D85140">
      <w:pPr>
        <w:pStyle w:val="Titre2"/>
        <w:numPr>
          <w:ilvl w:val="0"/>
          <w:numId w:val="0"/>
        </w:numPr>
        <w:spacing w:line="240" w:lineRule="auto"/>
        <w:rPr>
          <w:rFonts w:ascii="Century Gothic" w:hAnsi="Century Gothic"/>
        </w:rPr>
      </w:pPr>
      <w:bookmarkStart w:id="2" w:name="_Toc187793481"/>
      <w:r w:rsidRPr="002910D7">
        <w:rPr>
          <w:rFonts w:ascii="Century Gothic" w:hAnsi="Century Gothic"/>
        </w:rPr>
        <w:lastRenderedPageBreak/>
        <w:t>Les entreprises</w:t>
      </w:r>
      <w:r w:rsidR="00083909">
        <w:rPr>
          <w:rFonts w:ascii="Century Gothic" w:hAnsi="Century Gothic"/>
        </w:rPr>
        <w:t xml:space="preserve"> en Suisse</w:t>
      </w:r>
      <w:bookmarkEnd w:id="2"/>
    </w:p>
    <w:p w14:paraId="70C5AE9B" w14:textId="00C3FDF9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Dans le canton de Vaud, pour créer une entreprise, vous devez passer par le </w:t>
      </w:r>
      <w:r w:rsidRPr="00595DD3">
        <w:rPr>
          <w:rFonts w:ascii="Century Gothic" w:hAnsi="Century Gothic"/>
          <w:b/>
          <w:bCs/>
          <w:sz w:val="22"/>
          <w:szCs w:val="22"/>
        </w:rPr>
        <w:t>Registre du Commerce</w:t>
      </w:r>
      <w:r>
        <w:rPr>
          <w:rFonts w:ascii="Century Gothic" w:hAnsi="Century Gothic"/>
          <w:sz w:val="22"/>
          <w:szCs w:val="22"/>
        </w:rPr>
        <w:t xml:space="preserve"> qui se trouve à </w:t>
      </w:r>
      <w:proofErr w:type="spellStart"/>
      <w:r w:rsidRPr="00595DD3">
        <w:rPr>
          <w:rFonts w:ascii="Century Gothic" w:hAnsi="Century Gothic"/>
          <w:sz w:val="22"/>
          <w:szCs w:val="22"/>
        </w:rPr>
        <w:t>Moudon</w:t>
      </w:r>
      <w:proofErr w:type="spellEnd"/>
      <w:r>
        <w:rPr>
          <w:rFonts w:ascii="Century Gothic" w:hAnsi="Century Gothic"/>
          <w:sz w:val="22"/>
          <w:szCs w:val="22"/>
        </w:rPr>
        <w:t xml:space="preserve">, et que vous trouvez sur le Web ici : </w:t>
      </w:r>
    </w:p>
    <w:p w14:paraId="6C25E120" w14:textId="6C6F3F20" w:rsidR="00083909" w:rsidRDefault="00083909" w:rsidP="00083909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02D5B2BA" wp14:editId="6A46C998">
            <wp:extent cx="5499100" cy="2229639"/>
            <wp:effectExtent l="152400" t="152400" r="368300" b="361315"/>
            <wp:docPr id="139428636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8636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132" cy="2234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894F9" w14:textId="68ED254C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hyperlink r:id="rId12" w:history="1">
        <w:r w:rsidRPr="004A7FAB">
          <w:rPr>
            <w:rStyle w:val="Lienhypertexte"/>
            <w:rFonts w:ascii="Century Gothic" w:hAnsi="Century Gothic"/>
            <w:sz w:val="22"/>
            <w:szCs w:val="22"/>
          </w:rPr>
          <w:t>https://www.vd.ch/economie/registre-du-commerce/sinscrire-modifier-radier-une-inscription-au-registre-du-commerce</w:t>
        </w:r>
      </w:hyperlink>
    </w:p>
    <w:p w14:paraId="195E0C08" w14:textId="77777777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2D09ABA2" w14:textId="77777777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78081807" w14:textId="7E4B625E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D’un point de vue macro, au niveau de la Suisse, des sites comme celui du </w:t>
      </w:r>
      <w:r w:rsidRPr="00083909">
        <w:rPr>
          <w:rFonts w:ascii="Century Gothic" w:hAnsi="Century Gothic"/>
          <w:b/>
          <w:bCs/>
          <w:sz w:val="22"/>
          <w:szCs w:val="22"/>
        </w:rPr>
        <w:t>SECO</w:t>
      </w:r>
      <w:r>
        <w:rPr>
          <w:rFonts w:ascii="Century Gothic" w:hAnsi="Century Gothic"/>
          <w:sz w:val="22"/>
          <w:szCs w:val="22"/>
        </w:rPr>
        <w:t xml:space="preserve"> gère la politique économique au niveau Suisse, ainsi que la Politique économique extérieure, c’est-à-dire celle que nous entretenons avec les autres pays du monde : </w:t>
      </w:r>
    </w:p>
    <w:p w14:paraId="0D444971" w14:textId="77777777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6742878C" w14:textId="7211F9F9" w:rsidR="00083909" w:rsidRDefault="00083909" w:rsidP="00083909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36AFC1C4" wp14:editId="35362832">
            <wp:extent cx="5467350" cy="3191156"/>
            <wp:effectExtent l="0" t="0" r="0" b="9525"/>
            <wp:docPr id="540833503" name="Image 1" descr="Une image contenant texte, capture d’écran, Visage humain, fil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33503" name="Image 1" descr="Une image contenant texte, capture d’écran, Visage humain, fil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345" cy="31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CE1B" w14:textId="5D2E8962" w:rsidR="00083909" w:rsidRDefault="00083909" w:rsidP="00083909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hyperlink r:id="rId14" w:history="1">
        <w:r w:rsidRPr="004A7FAB">
          <w:rPr>
            <w:rStyle w:val="Lienhypertexte"/>
            <w:rFonts w:ascii="Century Gothic" w:hAnsi="Century Gothic"/>
            <w:sz w:val="22"/>
            <w:szCs w:val="22"/>
          </w:rPr>
          <w:t>https://www.seco.admin.ch/seco/fr/home.html</w:t>
        </w:r>
      </w:hyperlink>
    </w:p>
    <w:p w14:paraId="0F8037E6" w14:textId="41C8A112" w:rsidR="00083909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lastRenderedPageBreak/>
        <w:t xml:space="preserve">Une forme de société ne vous a pas été évoquée : cela de la société dite en Commandite. Il y en aurait environ 1'200 à ce jour en Suisse : </w:t>
      </w:r>
    </w:p>
    <w:p w14:paraId="159DC749" w14:textId="01C0A33E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hyperlink r:id="rId15" w:history="1">
        <w:r w:rsidRPr="004A7FAB">
          <w:rPr>
            <w:rStyle w:val="Lienhypertexte"/>
            <w:rFonts w:ascii="Century Gothic" w:hAnsi="Century Gothic"/>
            <w:sz w:val="22"/>
            <w:szCs w:val="22"/>
          </w:rPr>
          <w:t>https://www.kmu.admin.ch/kmu/fr/home/savoir-pratique/creation-pme/differentes-formes-juridiques/societe-en-commandite.html</w:t>
        </w:r>
      </w:hyperlink>
    </w:p>
    <w:p w14:paraId="61DDF4D6" w14:textId="77777777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001D6928" w14:textId="63AC5E8F" w:rsidR="00595DD3" w:rsidRPr="00595DD3" w:rsidRDefault="00595DD3" w:rsidP="00595DD3">
      <w:pPr>
        <w:pStyle w:val="Titre2"/>
        <w:numPr>
          <w:ilvl w:val="0"/>
          <w:numId w:val="0"/>
        </w:numPr>
        <w:spacing w:line="240" w:lineRule="auto"/>
        <w:rPr>
          <w:rFonts w:ascii="Century Gothic" w:hAnsi="Century Gothic"/>
        </w:rPr>
      </w:pPr>
      <w:bookmarkStart w:id="3" w:name="_Toc187793482"/>
      <w:r w:rsidRPr="00595DD3">
        <w:rPr>
          <w:rFonts w:ascii="Century Gothic" w:hAnsi="Century Gothic"/>
        </w:rPr>
        <w:t>Statistiques</w:t>
      </w:r>
      <w:bookmarkEnd w:id="3"/>
    </w:p>
    <w:p w14:paraId="3EC74931" w14:textId="7E4FB00B" w:rsidR="00595DD3" w:rsidRDefault="000A1006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 w:rsidRPr="000A1006">
        <w:rPr>
          <w:rFonts w:ascii="Century Gothic" w:hAnsi="Century Gothic"/>
          <w:sz w:val="22"/>
          <w:szCs w:val="22"/>
        </w:rPr>
        <w:t xml:space="preserve">En 2023, </w:t>
      </w:r>
      <w:r w:rsidR="00595DD3">
        <w:rPr>
          <w:rFonts w:ascii="Century Gothic" w:hAnsi="Century Gothic"/>
          <w:sz w:val="22"/>
          <w:szCs w:val="22"/>
        </w:rPr>
        <w:t xml:space="preserve">toute forme de société confondue, il y en avait </w:t>
      </w:r>
      <w:proofErr w:type="spellStart"/>
      <w:r w:rsidRPr="000A1006">
        <w:rPr>
          <w:rFonts w:ascii="Century Gothic" w:hAnsi="Century Gothic"/>
          <w:sz w:val="22"/>
          <w:szCs w:val="22"/>
        </w:rPr>
        <w:t>env</w:t>
      </w:r>
      <w:proofErr w:type="spellEnd"/>
      <w:r w:rsidRPr="000A1006">
        <w:rPr>
          <w:rFonts w:ascii="Century Gothic" w:hAnsi="Century Gothic"/>
          <w:sz w:val="22"/>
          <w:szCs w:val="22"/>
        </w:rPr>
        <w:t xml:space="preserve"> 566'000 en </w:t>
      </w:r>
      <w:r w:rsidR="00595DD3">
        <w:rPr>
          <w:rFonts w:ascii="Century Gothic" w:hAnsi="Century Gothic"/>
          <w:sz w:val="22"/>
          <w:szCs w:val="22"/>
        </w:rPr>
        <w:t>Suisse !</w:t>
      </w:r>
    </w:p>
    <w:p w14:paraId="3CDD0E4B" w14:textId="6EEE15CD" w:rsidR="000A1006" w:rsidRDefault="000A1006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hyperlink r:id="rId16" w:history="1">
        <w:r w:rsidRPr="004A7FAB">
          <w:rPr>
            <w:rStyle w:val="Lienhypertexte"/>
            <w:rFonts w:ascii="Century Gothic" w:hAnsi="Century Gothic"/>
            <w:sz w:val="22"/>
            <w:szCs w:val="22"/>
          </w:rPr>
          <w:t>https://www-hithorizons-com.translate.goog/eu/analyses/country-statistics/switzerland?_x_tr_sl=en&amp;_x_tr_tl=fr&amp;_x_tr_hl=fr&amp;_x_tr_pto=rq</w:t>
        </w:r>
      </w:hyperlink>
    </w:p>
    <w:p w14:paraId="660FE711" w14:textId="77777777" w:rsidR="000A1006" w:rsidRDefault="000A1006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6C69A169" w14:textId="403C4D1D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646730D8" wp14:editId="553C5020">
            <wp:extent cx="5362575" cy="4153356"/>
            <wp:effectExtent l="0" t="0" r="0" b="0"/>
            <wp:docPr id="928750914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0914" name="Image 1" descr="Une image contenant texte, capture d’écran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0518" cy="4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23E9" w14:textId="77777777" w:rsidR="000A1006" w:rsidRDefault="000A1006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64514C97" w14:textId="7D4D457B" w:rsidR="00083909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6F703B" wp14:editId="2D703C17">
            <wp:extent cx="6192520" cy="4758690"/>
            <wp:effectExtent l="0" t="0" r="0" b="3810"/>
            <wp:docPr id="139912684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2684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43F5" w14:textId="77777777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61F22AA8" w14:textId="69E92B54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30156D" wp14:editId="22AED16C">
            <wp:extent cx="6192520" cy="4965065"/>
            <wp:effectExtent l="0" t="0" r="0" b="6985"/>
            <wp:docPr id="904561521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1521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E5A9" w14:textId="77777777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2C8394C1" w14:textId="33DBDA44" w:rsidR="00595DD3" w:rsidRPr="00595DD3" w:rsidRDefault="00595DD3" w:rsidP="00595DD3">
      <w:pPr>
        <w:pStyle w:val="Titre2"/>
        <w:numPr>
          <w:ilvl w:val="0"/>
          <w:numId w:val="0"/>
        </w:numPr>
        <w:spacing w:line="240" w:lineRule="auto"/>
        <w:rPr>
          <w:rFonts w:ascii="Century Gothic" w:hAnsi="Century Gothic"/>
        </w:rPr>
      </w:pPr>
      <w:bookmarkStart w:id="4" w:name="_Toc187793483"/>
      <w:r w:rsidRPr="00595DD3">
        <w:rPr>
          <w:rFonts w:ascii="Century Gothic" w:hAnsi="Century Gothic"/>
        </w:rPr>
        <w:t>L’OMC</w:t>
      </w:r>
      <w:bookmarkEnd w:id="4"/>
    </w:p>
    <w:p w14:paraId="0944EC6D" w14:textId="2FF238A7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La gestion et les </w:t>
      </w:r>
      <w:proofErr w:type="spellStart"/>
      <w:r>
        <w:rPr>
          <w:rFonts w:ascii="Century Gothic" w:hAnsi="Century Gothic"/>
          <w:sz w:val="22"/>
          <w:szCs w:val="22"/>
        </w:rPr>
        <w:t>négocviations</w:t>
      </w:r>
      <w:proofErr w:type="spellEnd"/>
      <w:r>
        <w:rPr>
          <w:rFonts w:ascii="Century Gothic" w:hAnsi="Century Gothic"/>
          <w:sz w:val="22"/>
          <w:szCs w:val="22"/>
        </w:rPr>
        <w:t xml:space="preserve"> au niveau mondial se font au travers de l’OMC (</w:t>
      </w:r>
      <w:hyperlink r:id="rId20" w:history="1">
        <w:r w:rsidRPr="00B66BE0">
          <w:rPr>
            <w:rStyle w:val="Lienhypertexte"/>
            <w:rFonts w:ascii="Century Gothic" w:hAnsi="Century Gothic"/>
            <w:sz w:val="22"/>
            <w:szCs w:val="22"/>
          </w:rPr>
          <w:t>https://www.wto.org/indexfr.htm</w:t>
        </w:r>
      </w:hyperlink>
      <w:r>
        <w:rPr>
          <w:rFonts w:ascii="Century Gothic" w:hAnsi="Century Gothic"/>
          <w:sz w:val="22"/>
          <w:szCs w:val="22"/>
        </w:rPr>
        <w:t xml:space="preserve">) qui se trouve à Genève : </w:t>
      </w:r>
    </w:p>
    <w:p w14:paraId="58665C5D" w14:textId="7A2BD387" w:rsidR="00595DD3" w:rsidRDefault="00595DD3" w:rsidP="00595DD3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7E5ED08F" wp14:editId="3DA10EF1">
            <wp:extent cx="5242387" cy="2200275"/>
            <wp:effectExtent l="152400" t="152400" r="358775" b="352425"/>
            <wp:docPr id="1786396413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96413" name="Image 1" descr="Une image contenant texte, capture d’écran, logiciel, Site web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486" cy="2212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142EB" w14:textId="7B0EA7B0" w:rsidR="00595DD3" w:rsidRDefault="00595DD3" w:rsidP="00595DD3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C43F7A8" wp14:editId="2E644815">
            <wp:extent cx="4676775" cy="2035778"/>
            <wp:effectExtent l="152400" t="152400" r="352425" b="365125"/>
            <wp:docPr id="824072346" name="Image 1" descr="Une image contenant texte, capture d’écran, Police, inform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2346" name="Image 1" descr="Une image contenant texte, capture d’écran, Police, informatio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1259" cy="2042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FDA86" w14:textId="77777777" w:rsidR="00595DD3" w:rsidRDefault="00595DD3" w:rsidP="00595DD3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</w:p>
    <w:p w14:paraId="7AEF82CD" w14:textId="531CB6BF" w:rsidR="00595DD3" w:rsidRDefault="00595DD3" w:rsidP="00595DD3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0F9BA40B" wp14:editId="7996A756">
            <wp:extent cx="4743450" cy="1935903"/>
            <wp:effectExtent l="152400" t="152400" r="361950" b="369570"/>
            <wp:docPr id="1749907111" name="Image 1" descr="Une image contenant texte, capture d’écran, Police, inform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7111" name="Image 1" descr="Une image contenant texte, capture d’écran, Police, informatio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0156" cy="1946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p w14:paraId="0228D890" w14:textId="51FAC686" w:rsidR="005E524A" w:rsidRPr="0057197E" w:rsidRDefault="005E524A" w:rsidP="00D85140">
      <w:pPr>
        <w:spacing w:line="240" w:lineRule="auto"/>
        <w:rPr>
          <w:rFonts w:ascii="Century Gothic" w:hAnsi="Century Gothic" w:cs="Arial"/>
          <w:b/>
          <w:bCs/>
          <w:i/>
          <w:iCs/>
          <w:sz w:val="28"/>
          <w:szCs w:val="28"/>
          <w:lang w:val="en-US"/>
        </w:rPr>
      </w:pPr>
    </w:p>
    <w:sectPr w:rsidR="005E524A" w:rsidRPr="0057197E" w:rsidSect="00AB75C8">
      <w:headerReference w:type="default" r:id="rId24"/>
      <w:footerReference w:type="default" r:id="rId25"/>
      <w:pgSz w:w="11906" w:h="16838" w:code="9"/>
      <w:pgMar w:top="1276" w:right="1077" w:bottom="1134" w:left="1077" w:header="568" w:footer="8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D0C3F" w14:textId="77777777" w:rsidR="00B527CE" w:rsidRDefault="00B527CE" w:rsidP="00401C0F">
      <w:r>
        <w:separator/>
      </w:r>
    </w:p>
  </w:endnote>
  <w:endnote w:type="continuationSeparator" w:id="0">
    <w:p w14:paraId="165E3FB1" w14:textId="77777777" w:rsidR="00B527CE" w:rsidRDefault="00B527CE" w:rsidP="00401C0F">
      <w:r>
        <w:continuationSeparator/>
      </w:r>
    </w:p>
  </w:endnote>
  <w:endnote w:type="continuationNotice" w:id="1">
    <w:p w14:paraId="72375AE2" w14:textId="77777777" w:rsidR="00B527CE" w:rsidRDefault="00B527C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ETML L">
    <w:altName w:val="Calibr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943" w:type="pct"/>
      <w:jc w:val="center"/>
      <w:tblBorders>
        <w:top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127"/>
      <w:gridCol w:w="2836"/>
      <w:gridCol w:w="4678"/>
    </w:tblGrid>
    <w:tr w:rsidR="00470C54" w:rsidRPr="00492E37" w14:paraId="4FF2F556" w14:textId="77777777" w:rsidTr="000E783F">
      <w:trPr>
        <w:trHeight w:hRule="exact" w:val="227"/>
        <w:jc w:val="center"/>
      </w:trPr>
      <w:tc>
        <w:tcPr>
          <w:tcW w:w="2126" w:type="dxa"/>
          <w:vAlign w:val="bottom"/>
        </w:tcPr>
        <w:p w14:paraId="492E8EBE" w14:textId="77777777" w:rsidR="00470C54" w:rsidRPr="001469A2" w:rsidRDefault="00470C54" w:rsidP="00470C54">
          <w:pPr>
            <w:pStyle w:val="-Pieddepage"/>
            <w:spacing w:line="240" w:lineRule="auto"/>
            <w:ind w:left="29"/>
            <w:rPr>
              <w:sz w:val="18"/>
              <w:szCs w:val="18"/>
            </w:rPr>
          </w:pPr>
          <w:r w:rsidRPr="001469A2">
            <w:rPr>
              <w:sz w:val="18"/>
              <w:szCs w:val="18"/>
            </w:rPr>
            <w:t xml:space="preserve">Auteur : </w:t>
          </w:r>
          <w:proofErr w:type="spellStart"/>
          <w:r>
            <w:rPr>
              <w:sz w:val="18"/>
              <w:szCs w:val="18"/>
            </w:rPr>
            <w:t>Many</w:t>
          </w:r>
          <w:proofErr w:type="spellEnd"/>
        </w:p>
      </w:tc>
      <w:tc>
        <w:tcPr>
          <w:tcW w:w="2836" w:type="dxa"/>
          <w:vAlign w:val="center"/>
        </w:tcPr>
        <w:p w14:paraId="1A26D875" w14:textId="77777777" w:rsidR="00470C54" w:rsidRPr="001469A2" w:rsidRDefault="00470C54" w:rsidP="001469A2">
          <w:pPr>
            <w:pStyle w:val="-Pieddepage"/>
            <w:spacing w:line="240" w:lineRule="auto"/>
            <w:rPr>
              <w:sz w:val="18"/>
              <w:szCs w:val="18"/>
            </w:rPr>
          </w:pPr>
        </w:p>
      </w:tc>
      <w:tc>
        <w:tcPr>
          <w:tcW w:w="4678" w:type="dxa"/>
          <w:vAlign w:val="bottom"/>
        </w:tcPr>
        <w:p w14:paraId="5F4AB447" w14:textId="77777777" w:rsidR="00470C54" w:rsidRPr="001469A2" w:rsidRDefault="00470C54" w:rsidP="00400291">
          <w:pPr>
            <w:pStyle w:val="-Pieddepage"/>
            <w:tabs>
              <w:tab w:val="right" w:pos="7598"/>
            </w:tabs>
            <w:spacing w:line="240" w:lineRule="auto"/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 w:rsidRPr="001469A2">
            <w:rPr>
              <w:sz w:val="18"/>
              <w:szCs w:val="18"/>
            </w:rPr>
            <w:t xml:space="preserve">Création : </w:t>
          </w:r>
          <w:r>
            <w:rPr>
              <w:sz w:val="18"/>
              <w:szCs w:val="18"/>
            </w:rPr>
            <w:t>21.09.2023</w:t>
          </w:r>
        </w:p>
      </w:tc>
    </w:tr>
    <w:tr w:rsidR="00470C54" w:rsidRPr="00492E37" w14:paraId="22E3F401" w14:textId="77777777" w:rsidTr="000E783F">
      <w:trPr>
        <w:jc w:val="center"/>
      </w:trPr>
      <w:tc>
        <w:tcPr>
          <w:tcW w:w="2126" w:type="dxa"/>
          <w:vAlign w:val="bottom"/>
        </w:tcPr>
        <w:p w14:paraId="36BAD383" w14:textId="77777777" w:rsidR="00470C54" w:rsidRPr="001469A2" w:rsidRDefault="00470C54" w:rsidP="00470C54">
          <w:pPr>
            <w:pStyle w:val="-Pieddepage"/>
            <w:spacing w:line="240" w:lineRule="auto"/>
            <w:ind w:left="29"/>
            <w:rPr>
              <w:sz w:val="18"/>
              <w:szCs w:val="18"/>
            </w:rPr>
          </w:pPr>
          <w:r w:rsidRPr="001469A2">
            <w:rPr>
              <w:sz w:val="18"/>
              <w:szCs w:val="18"/>
            </w:rPr>
            <w:t>Modifié par</w:t>
          </w:r>
          <w:r>
            <w:rPr>
              <w:sz w:val="18"/>
              <w:szCs w:val="18"/>
            </w:rPr>
            <w:t> : BSI</w:t>
          </w:r>
        </w:p>
      </w:tc>
      <w:tc>
        <w:tcPr>
          <w:tcW w:w="2836" w:type="dxa"/>
          <w:vAlign w:val="center"/>
        </w:tcPr>
        <w:p w14:paraId="38511850" w14:textId="77777777" w:rsidR="00470C54" w:rsidRPr="001469A2" w:rsidRDefault="00470C54" w:rsidP="00470C54">
          <w:pPr>
            <w:pStyle w:val="-Pieddepage"/>
            <w:spacing w:line="240" w:lineRule="auto"/>
            <w:jc w:val="right"/>
            <w:rPr>
              <w:sz w:val="18"/>
              <w:szCs w:val="18"/>
            </w:rPr>
          </w:pPr>
          <w:r w:rsidRPr="001469A2">
            <w:rPr>
              <w:sz w:val="18"/>
              <w:szCs w:val="18"/>
            </w:rPr>
            <w:t xml:space="preserve">Page </w: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begin"/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instrText xml:space="preserve"> PAGE </w:instrTex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8"/>
              <w:szCs w:val="18"/>
            </w:rPr>
            <w:t>1</w: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end"/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t xml:space="preserve"> </w:t>
          </w:r>
          <w:r>
            <w:rPr>
              <w:rStyle w:val="Numrodepage"/>
              <w:rFonts w:ascii="Century Gothic" w:hAnsi="Century Gothic" w:cs="Arial"/>
              <w:sz w:val="18"/>
              <w:szCs w:val="18"/>
            </w:rPr>
            <w:t xml:space="preserve">/ </w: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begin"/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instrText xml:space="preserve"> NUMPAGES </w:instrTex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8"/>
              <w:szCs w:val="18"/>
            </w:rPr>
            <w:t>7</w: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end"/>
          </w:r>
        </w:p>
      </w:tc>
      <w:tc>
        <w:tcPr>
          <w:tcW w:w="4678" w:type="dxa"/>
          <w:vAlign w:val="bottom"/>
        </w:tcPr>
        <w:p w14:paraId="1A1E9918" w14:textId="2E179999" w:rsidR="00470C54" w:rsidRPr="001469A2" w:rsidRDefault="00470C54" w:rsidP="00595DD3">
          <w:pPr>
            <w:pStyle w:val="-Pieddepage"/>
            <w:tabs>
              <w:tab w:val="right" w:pos="7598"/>
            </w:tabs>
            <w:spacing w:line="240" w:lineRule="auto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 w:rsidRPr="001469A2">
            <w:rPr>
              <w:sz w:val="18"/>
              <w:szCs w:val="18"/>
            </w:rPr>
            <w:fldChar w:fldCharType="begin"/>
          </w:r>
          <w:r w:rsidRPr="001469A2">
            <w:rPr>
              <w:sz w:val="18"/>
              <w:szCs w:val="18"/>
            </w:rPr>
            <w:instrText xml:space="preserve"> FILENAME  \* FirstCap  \* MERGEFORMAT </w:instrText>
          </w:r>
          <w:r w:rsidRPr="001469A2">
            <w:rPr>
              <w:sz w:val="18"/>
              <w:szCs w:val="18"/>
            </w:rPr>
            <w:fldChar w:fldCharType="separate"/>
          </w:r>
          <w:r w:rsidR="00595DD3" w:rsidRPr="00595DD3">
            <w:rPr>
              <w:rFonts w:cs="Arial"/>
              <w:noProof/>
              <w:sz w:val="18"/>
              <w:szCs w:val="18"/>
            </w:rPr>
            <w:t>S-254-PrincipesECOE -</w:t>
          </w:r>
          <w:r w:rsidR="00595DD3">
            <w:rPr>
              <w:noProof/>
              <w:sz w:val="18"/>
              <w:szCs w:val="18"/>
            </w:rPr>
            <w:t xml:space="preserve"> ComplémentEntreprises.docx</w:t>
          </w:r>
          <w:r w:rsidRPr="001469A2">
            <w:rPr>
              <w:rFonts w:cs="Arial"/>
              <w:noProof/>
              <w:sz w:val="18"/>
              <w:szCs w:val="18"/>
            </w:rPr>
            <w:fldChar w:fldCharType="end"/>
          </w:r>
        </w:p>
      </w:tc>
    </w:tr>
    <w:tr w:rsidR="00470C54" w:rsidRPr="005A505B" w14:paraId="3C985479" w14:textId="77777777" w:rsidTr="000E783F">
      <w:trPr>
        <w:jc w:val="center"/>
      </w:trPr>
      <w:tc>
        <w:tcPr>
          <w:tcW w:w="2126" w:type="dxa"/>
          <w:vAlign w:val="bottom"/>
        </w:tcPr>
        <w:p w14:paraId="1E148C61" w14:textId="77777777" w:rsidR="00470C54" w:rsidRPr="001469A2" w:rsidRDefault="00470C54" w:rsidP="00401C0F">
          <w:pPr>
            <w:pStyle w:val="-Pieddepage"/>
            <w:rPr>
              <w:sz w:val="18"/>
              <w:szCs w:val="18"/>
            </w:rPr>
          </w:pPr>
        </w:p>
      </w:tc>
      <w:tc>
        <w:tcPr>
          <w:tcW w:w="7514" w:type="dxa"/>
          <w:gridSpan w:val="2"/>
          <w:vAlign w:val="center"/>
        </w:tcPr>
        <w:p w14:paraId="155A19B1" w14:textId="77777777" w:rsidR="00470C54" w:rsidRPr="001469A2" w:rsidRDefault="00470C54" w:rsidP="00401C0F">
          <w:pPr>
            <w:pStyle w:val="-Pieddepage"/>
            <w:rPr>
              <w:rFonts w:cs="Arial"/>
              <w:sz w:val="18"/>
              <w:szCs w:val="18"/>
            </w:rPr>
          </w:pPr>
        </w:p>
      </w:tc>
    </w:tr>
  </w:tbl>
  <w:p w14:paraId="3AED7023" w14:textId="77777777" w:rsidR="00470C54" w:rsidRPr="001F04D3" w:rsidRDefault="00470C54" w:rsidP="00401C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1FB41F" w14:textId="77777777" w:rsidR="00B527CE" w:rsidRDefault="00B527CE" w:rsidP="00401C0F">
      <w:r>
        <w:separator/>
      </w:r>
    </w:p>
  </w:footnote>
  <w:footnote w:type="continuationSeparator" w:id="0">
    <w:p w14:paraId="165076A8" w14:textId="77777777" w:rsidR="00B527CE" w:rsidRDefault="00B527CE" w:rsidP="00401C0F">
      <w:r>
        <w:continuationSeparator/>
      </w:r>
    </w:p>
  </w:footnote>
  <w:footnote w:type="continuationNotice" w:id="1">
    <w:p w14:paraId="0DE04DBB" w14:textId="77777777" w:rsidR="00B527CE" w:rsidRDefault="00B527C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bottom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1418"/>
      <w:gridCol w:w="992"/>
      <w:gridCol w:w="6237"/>
      <w:gridCol w:w="1105"/>
    </w:tblGrid>
    <w:tr w:rsidR="007D1DDD" w:rsidRPr="00AF4744" w14:paraId="4513FF1B" w14:textId="77777777" w:rsidTr="00692063">
      <w:trPr>
        <w:trHeight w:val="536"/>
        <w:jc w:val="center"/>
      </w:trPr>
      <w:tc>
        <w:tcPr>
          <w:tcW w:w="1418" w:type="dxa"/>
          <w:vAlign w:val="center"/>
        </w:tcPr>
        <w:p w14:paraId="10E23098" w14:textId="77777777" w:rsidR="007D1DDD" w:rsidRPr="004556F3" w:rsidRDefault="007D1DDD" w:rsidP="00692063">
          <w:pPr>
            <w:rPr>
              <w:rFonts w:ascii="ETML L" w:hAnsi="ETML L"/>
            </w:rPr>
          </w:pPr>
          <w:r w:rsidRPr="004556F3">
            <w:rPr>
              <w:rFonts w:ascii="ETML L" w:hAnsi="ETML L"/>
              <w:sz w:val="24"/>
              <w:szCs w:val="2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ETML</w:t>
          </w:r>
        </w:p>
      </w:tc>
      <w:tc>
        <w:tcPr>
          <w:tcW w:w="992" w:type="dxa"/>
          <w:vAlign w:val="center"/>
        </w:tcPr>
        <w:p w14:paraId="506EFBB4" w14:textId="77777777" w:rsidR="007D1DDD" w:rsidRPr="00AF4744" w:rsidRDefault="007D1DDD" w:rsidP="00692063">
          <w:r w:rsidRPr="004556F3">
            <w:rPr>
              <w:b/>
              <w:bCs/>
            </w:rPr>
            <w:t xml:space="preserve">ICT </w:t>
          </w:r>
          <w:r>
            <w:rPr>
              <w:b/>
              <w:bCs/>
            </w:rPr>
            <w:t>254</w:t>
          </w:r>
        </w:p>
      </w:tc>
      <w:tc>
        <w:tcPr>
          <w:tcW w:w="6237" w:type="dxa"/>
          <w:vAlign w:val="center"/>
        </w:tcPr>
        <w:p w14:paraId="4CBB02FA" w14:textId="5FC75D19" w:rsidR="007D1DDD" w:rsidRPr="006179C8" w:rsidRDefault="006179C8" w:rsidP="00692063">
          <w:pPr>
            <w:pStyle w:val="Titre1"/>
            <w:spacing w:after="0"/>
            <w:jc w:val="center"/>
            <w:rPr>
              <w:rFonts w:ascii="Century Gothic" w:hAnsi="Century Gothic"/>
              <w:sz w:val="28"/>
              <w:szCs w:val="28"/>
              <w:lang w:eastAsia="fr-CH"/>
            </w:rPr>
          </w:pPr>
          <w:r w:rsidRPr="006179C8">
            <w:rPr>
              <w:rFonts w:ascii="Century Gothic" w:hAnsi="Century Gothic"/>
              <w:sz w:val="28"/>
              <w:szCs w:val="28"/>
            </w:rPr>
            <w:t>Économie d'Entreprise</w:t>
          </w:r>
          <w:r w:rsidR="00595DD3">
            <w:rPr>
              <w:rFonts w:ascii="Century Gothic" w:hAnsi="Century Gothic"/>
              <w:sz w:val="28"/>
              <w:szCs w:val="28"/>
            </w:rPr>
            <w:t xml:space="preserve"> - Complément</w:t>
          </w:r>
        </w:p>
      </w:tc>
      <w:tc>
        <w:tcPr>
          <w:tcW w:w="1105" w:type="dxa"/>
          <w:vAlign w:val="center"/>
        </w:tcPr>
        <w:p w14:paraId="3D6E21D0" w14:textId="66F7AB45" w:rsidR="007D1DDD" w:rsidRPr="00AF4744" w:rsidRDefault="006179C8" w:rsidP="00401C0F">
          <w:r>
            <w:rPr>
              <w:noProof/>
              <w:lang w:eastAsia="fr-CH"/>
            </w:rPr>
            <w:drawing>
              <wp:anchor distT="0" distB="0" distL="114300" distR="114300" simplePos="0" relativeHeight="251660288" behindDoc="0" locked="0" layoutInCell="1" allowOverlap="1" wp14:anchorId="320F478F" wp14:editId="075CBFB3">
                <wp:simplePos x="0" y="0"/>
                <wp:positionH relativeFrom="column">
                  <wp:posOffset>265430</wp:posOffset>
                </wp:positionH>
                <wp:positionV relativeFrom="paragraph">
                  <wp:posOffset>2540</wp:posOffset>
                </wp:positionV>
                <wp:extent cx="359410" cy="359410"/>
                <wp:effectExtent l="0" t="0" r="2540" b="2540"/>
                <wp:wrapNone/>
                <wp:docPr id="11" name="Image 11" descr="Une image contenant noir, obscurité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 descr="Une image contenant noir, obscurité&#10;&#10;Description générée automatiquement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B2E80C8" w14:textId="48079BFA" w:rsidR="007D1DDD" w:rsidRPr="005A73F7" w:rsidRDefault="007D1DDD" w:rsidP="00401C0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4.5pt;height:14.5pt" o:bullet="t">
        <v:imagedata r:id="rId1" o:title="BD10263_"/>
      </v:shape>
    </w:pict>
  </w:numPicBullet>
  <w:abstractNum w:abstractNumId="0" w15:restartNumberingAfterBreak="0">
    <w:nsid w:val="FFFFFF88"/>
    <w:multiLevelType w:val="singleLevel"/>
    <w:tmpl w:val="D24A1F86"/>
    <w:lvl w:ilvl="0">
      <w:start w:val="1"/>
      <w:numFmt w:val="decimal"/>
      <w:pStyle w:val="Listenumros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1" w15:restartNumberingAfterBreak="0">
    <w:nsid w:val="02202AAE"/>
    <w:multiLevelType w:val="multilevel"/>
    <w:tmpl w:val="D17C25F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2C74537"/>
    <w:multiLevelType w:val="multilevel"/>
    <w:tmpl w:val="444A5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016184"/>
    <w:multiLevelType w:val="multilevel"/>
    <w:tmpl w:val="B624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D24FCB"/>
    <w:multiLevelType w:val="multilevel"/>
    <w:tmpl w:val="C3E2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E0B24"/>
    <w:multiLevelType w:val="multilevel"/>
    <w:tmpl w:val="47E6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36CD8"/>
    <w:multiLevelType w:val="multilevel"/>
    <w:tmpl w:val="EDF8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5140A5"/>
    <w:multiLevelType w:val="hybridMultilevel"/>
    <w:tmpl w:val="CDBAE790"/>
    <w:lvl w:ilvl="0" w:tplc="100C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0A1531"/>
    <w:multiLevelType w:val="multilevel"/>
    <w:tmpl w:val="040C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12167F18"/>
    <w:multiLevelType w:val="hybridMultilevel"/>
    <w:tmpl w:val="C22CB476"/>
    <w:lvl w:ilvl="0" w:tplc="896EA95C">
      <w:start w:val="1"/>
      <w:numFmt w:val="decimal"/>
      <w:pStyle w:val="Titre2"/>
      <w:lvlText w:val="Exercice %1"/>
      <w:lvlJc w:val="left"/>
      <w:pPr>
        <w:ind w:left="1070" w:hanging="360"/>
      </w:pPr>
      <w:rPr>
        <w:color w:val="auto"/>
      </w:rPr>
    </w:lvl>
    <w:lvl w:ilvl="1" w:tplc="100C0019">
      <w:start w:val="1"/>
      <w:numFmt w:val="lowerLetter"/>
      <w:lvlText w:val="%2."/>
      <w:lvlJc w:val="left"/>
      <w:pPr>
        <w:ind w:left="1790" w:hanging="360"/>
      </w:pPr>
    </w:lvl>
    <w:lvl w:ilvl="2" w:tplc="100C001B" w:tentative="1">
      <w:start w:val="1"/>
      <w:numFmt w:val="lowerRoman"/>
      <w:lvlText w:val="%3."/>
      <w:lvlJc w:val="right"/>
      <w:pPr>
        <w:ind w:left="2510" w:hanging="180"/>
      </w:pPr>
    </w:lvl>
    <w:lvl w:ilvl="3" w:tplc="100C000F" w:tentative="1">
      <w:start w:val="1"/>
      <w:numFmt w:val="decimal"/>
      <w:lvlText w:val="%4."/>
      <w:lvlJc w:val="left"/>
      <w:pPr>
        <w:ind w:left="3230" w:hanging="360"/>
      </w:pPr>
    </w:lvl>
    <w:lvl w:ilvl="4" w:tplc="100C0019" w:tentative="1">
      <w:start w:val="1"/>
      <w:numFmt w:val="lowerLetter"/>
      <w:lvlText w:val="%5."/>
      <w:lvlJc w:val="left"/>
      <w:pPr>
        <w:ind w:left="3950" w:hanging="360"/>
      </w:pPr>
    </w:lvl>
    <w:lvl w:ilvl="5" w:tplc="100C001B" w:tentative="1">
      <w:start w:val="1"/>
      <w:numFmt w:val="lowerRoman"/>
      <w:lvlText w:val="%6."/>
      <w:lvlJc w:val="right"/>
      <w:pPr>
        <w:ind w:left="4670" w:hanging="180"/>
      </w:pPr>
    </w:lvl>
    <w:lvl w:ilvl="6" w:tplc="100C000F" w:tentative="1">
      <w:start w:val="1"/>
      <w:numFmt w:val="decimal"/>
      <w:lvlText w:val="%7."/>
      <w:lvlJc w:val="left"/>
      <w:pPr>
        <w:ind w:left="5390" w:hanging="360"/>
      </w:pPr>
    </w:lvl>
    <w:lvl w:ilvl="7" w:tplc="100C0019" w:tentative="1">
      <w:start w:val="1"/>
      <w:numFmt w:val="lowerLetter"/>
      <w:lvlText w:val="%8."/>
      <w:lvlJc w:val="left"/>
      <w:pPr>
        <w:ind w:left="6110" w:hanging="360"/>
      </w:pPr>
    </w:lvl>
    <w:lvl w:ilvl="8" w:tplc="10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6110ED"/>
    <w:multiLevelType w:val="multilevel"/>
    <w:tmpl w:val="0D026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336FC5"/>
    <w:multiLevelType w:val="multilevel"/>
    <w:tmpl w:val="C348592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3" w15:restartNumberingAfterBreak="0">
    <w:nsid w:val="1B815989"/>
    <w:multiLevelType w:val="multilevel"/>
    <w:tmpl w:val="5E5A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6D3B1D"/>
    <w:multiLevelType w:val="multilevel"/>
    <w:tmpl w:val="173A7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965E76"/>
    <w:multiLevelType w:val="multilevel"/>
    <w:tmpl w:val="41769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9B5477"/>
    <w:multiLevelType w:val="multilevel"/>
    <w:tmpl w:val="67D4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54C76"/>
    <w:multiLevelType w:val="multilevel"/>
    <w:tmpl w:val="035A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9F28F0"/>
    <w:multiLevelType w:val="multilevel"/>
    <w:tmpl w:val="698C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C45A4D"/>
    <w:multiLevelType w:val="hybridMultilevel"/>
    <w:tmpl w:val="EEACCF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B25647"/>
    <w:multiLevelType w:val="multilevel"/>
    <w:tmpl w:val="3ED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908C2"/>
    <w:multiLevelType w:val="multilevel"/>
    <w:tmpl w:val="5E8E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F605A5"/>
    <w:multiLevelType w:val="hybridMultilevel"/>
    <w:tmpl w:val="67C09F44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E12E9"/>
    <w:multiLevelType w:val="multilevel"/>
    <w:tmpl w:val="6BCA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532E7F"/>
    <w:multiLevelType w:val="multilevel"/>
    <w:tmpl w:val="13482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0D0B25"/>
    <w:multiLevelType w:val="multilevel"/>
    <w:tmpl w:val="EFA63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2D625A"/>
    <w:multiLevelType w:val="multilevel"/>
    <w:tmpl w:val="D9A89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1533021">
    <w:abstractNumId w:val="1"/>
  </w:num>
  <w:num w:numId="2" w16cid:durableId="847018413">
    <w:abstractNumId w:val="10"/>
  </w:num>
  <w:num w:numId="3" w16cid:durableId="1195385201">
    <w:abstractNumId w:val="8"/>
  </w:num>
  <w:num w:numId="4" w16cid:durableId="667908741">
    <w:abstractNumId w:val="9"/>
  </w:num>
  <w:num w:numId="5" w16cid:durableId="1975596566">
    <w:abstractNumId w:val="0"/>
  </w:num>
  <w:num w:numId="6" w16cid:durableId="1741950046">
    <w:abstractNumId w:val="16"/>
  </w:num>
  <w:num w:numId="7" w16cid:durableId="484931058">
    <w:abstractNumId w:val="2"/>
  </w:num>
  <w:num w:numId="8" w16cid:durableId="88623540">
    <w:abstractNumId w:val="11"/>
  </w:num>
  <w:num w:numId="9" w16cid:durableId="862784223">
    <w:abstractNumId w:val="3"/>
  </w:num>
  <w:num w:numId="10" w16cid:durableId="1133519148">
    <w:abstractNumId w:val="12"/>
  </w:num>
  <w:num w:numId="11" w16cid:durableId="1633441610">
    <w:abstractNumId w:val="18"/>
  </w:num>
  <w:num w:numId="12" w16cid:durableId="1028606738">
    <w:abstractNumId w:val="19"/>
  </w:num>
  <w:num w:numId="13" w16cid:durableId="1431008602">
    <w:abstractNumId w:val="9"/>
  </w:num>
  <w:num w:numId="14" w16cid:durableId="593053401">
    <w:abstractNumId w:val="9"/>
  </w:num>
  <w:num w:numId="15" w16cid:durableId="179122079">
    <w:abstractNumId w:val="9"/>
  </w:num>
  <w:num w:numId="16" w16cid:durableId="1875996862">
    <w:abstractNumId w:val="1"/>
  </w:num>
  <w:num w:numId="17" w16cid:durableId="796603639">
    <w:abstractNumId w:val="1"/>
  </w:num>
  <w:num w:numId="18" w16cid:durableId="1674336681">
    <w:abstractNumId w:val="14"/>
  </w:num>
  <w:num w:numId="19" w16cid:durableId="2060786712">
    <w:abstractNumId w:val="6"/>
  </w:num>
  <w:num w:numId="20" w16cid:durableId="201326891">
    <w:abstractNumId w:val="17"/>
  </w:num>
  <w:num w:numId="21" w16cid:durableId="601381025">
    <w:abstractNumId w:val="7"/>
  </w:num>
  <w:num w:numId="22" w16cid:durableId="476843858">
    <w:abstractNumId w:val="1"/>
  </w:num>
  <w:num w:numId="23" w16cid:durableId="1082721991">
    <w:abstractNumId w:val="9"/>
  </w:num>
  <w:num w:numId="24" w16cid:durableId="614869432">
    <w:abstractNumId w:val="9"/>
  </w:num>
  <w:num w:numId="25" w16cid:durableId="178735702">
    <w:abstractNumId w:val="9"/>
  </w:num>
  <w:num w:numId="26" w16cid:durableId="221059743">
    <w:abstractNumId w:val="1"/>
  </w:num>
  <w:num w:numId="27" w16cid:durableId="413011747">
    <w:abstractNumId w:val="1"/>
  </w:num>
  <w:num w:numId="28" w16cid:durableId="1434133492">
    <w:abstractNumId w:val="1"/>
  </w:num>
  <w:num w:numId="29" w16cid:durableId="1533493736">
    <w:abstractNumId w:val="9"/>
  </w:num>
  <w:num w:numId="30" w16cid:durableId="975179033">
    <w:abstractNumId w:val="9"/>
  </w:num>
  <w:num w:numId="31" w16cid:durableId="858853064">
    <w:abstractNumId w:val="9"/>
  </w:num>
  <w:num w:numId="32" w16cid:durableId="242224744">
    <w:abstractNumId w:val="9"/>
  </w:num>
  <w:num w:numId="33" w16cid:durableId="1025903050">
    <w:abstractNumId w:val="9"/>
  </w:num>
  <w:num w:numId="34" w16cid:durableId="1622107302">
    <w:abstractNumId w:val="9"/>
  </w:num>
  <w:num w:numId="35" w16cid:durableId="293798550">
    <w:abstractNumId w:val="13"/>
  </w:num>
  <w:num w:numId="36" w16cid:durableId="1821189971">
    <w:abstractNumId w:val="5"/>
  </w:num>
  <w:num w:numId="37" w16cid:durableId="1234198093">
    <w:abstractNumId w:val="26"/>
  </w:num>
  <w:num w:numId="38" w16cid:durableId="2026515934">
    <w:abstractNumId w:val="23"/>
  </w:num>
  <w:num w:numId="39" w16cid:durableId="1400176647">
    <w:abstractNumId w:val="15"/>
  </w:num>
  <w:num w:numId="40" w16cid:durableId="753820168">
    <w:abstractNumId w:val="4"/>
  </w:num>
  <w:num w:numId="41" w16cid:durableId="362487717">
    <w:abstractNumId w:val="20"/>
  </w:num>
  <w:num w:numId="42" w16cid:durableId="739792798">
    <w:abstractNumId w:val="24"/>
  </w:num>
  <w:num w:numId="43" w16cid:durableId="1172528309">
    <w:abstractNumId w:val="25"/>
  </w:num>
  <w:num w:numId="44" w16cid:durableId="950670972">
    <w:abstractNumId w:val="21"/>
  </w:num>
  <w:num w:numId="45" w16cid:durableId="1062874370">
    <w:abstractNumId w:val="22"/>
  </w:num>
  <w:num w:numId="46" w16cid:durableId="1401291750">
    <w:abstractNumId w:val="9"/>
  </w:num>
  <w:num w:numId="47" w16cid:durableId="903416901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10"/>
  <w:drawingGridVerticalSpacing w:val="57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698"/>
    <w:rsid w:val="00000197"/>
    <w:rsid w:val="0000045A"/>
    <w:rsid w:val="000005FA"/>
    <w:rsid w:val="000055BA"/>
    <w:rsid w:val="0000667E"/>
    <w:rsid w:val="00006B84"/>
    <w:rsid w:val="0001061A"/>
    <w:rsid w:val="000106EC"/>
    <w:rsid w:val="000113F3"/>
    <w:rsid w:val="0001209F"/>
    <w:rsid w:val="0001335C"/>
    <w:rsid w:val="00013E54"/>
    <w:rsid w:val="00015CC4"/>
    <w:rsid w:val="00016FF4"/>
    <w:rsid w:val="00021236"/>
    <w:rsid w:val="00025BA9"/>
    <w:rsid w:val="00025E2C"/>
    <w:rsid w:val="000304CE"/>
    <w:rsid w:val="000316F0"/>
    <w:rsid w:val="00031E14"/>
    <w:rsid w:val="00031EB7"/>
    <w:rsid w:val="00042210"/>
    <w:rsid w:val="00044089"/>
    <w:rsid w:val="00044099"/>
    <w:rsid w:val="00044860"/>
    <w:rsid w:val="000458F1"/>
    <w:rsid w:val="000463F7"/>
    <w:rsid w:val="00046EEE"/>
    <w:rsid w:val="0004718A"/>
    <w:rsid w:val="00050445"/>
    <w:rsid w:val="00051414"/>
    <w:rsid w:val="00051A34"/>
    <w:rsid w:val="00051A42"/>
    <w:rsid w:val="00053B0B"/>
    <w:rsid w:val="00054A40"/>
    <w:rsid w:val="00056C4C"/>
    <w:rsid w:val="0005707E"/>
    <w:rsid w:val="00057171"/>
    <w:rsid w:val="000572C5"/>
    <w:rsid w:val="00060895"/>
    <w:rsid w:val="000609F8"/>
    <w:rsid w:val="000626DA"/>
    <w:rsid w:val="0006337D"/>
    <w:rsid w:val="00063F97"/>
    <w:rsid w:val="00066272"/>
    <w:rsid w:val="0006723D"/>
    <w:rsid w:val="00067D43"/>
    <w:rsid w:val="00071EF6"/>
    <w:rsid w:val="00072375"/>
    <w:rsid w:val="00072CDD"/>
    <w:rsid w:val="000749AC"/>
    <w:rsid w:val="00080125"/>
    <w:rsid w:val="00080BCD"/>
    <w:rsid w:val="00081732"/>
    <w:rsid w:val="00081F4B"/>
    <w:rsid w:val="0008257B"/>
    <w:rsid w:val="00082C38"/>
    <w:rsid w:val="00082F60"/>
    <w:rsid w:val="00083692"/>
    <w:rsid w:val="00083909"/>
    <w:rsid w:val="0008567B"/>
    <w:rsid w:val="00085B72"/>
    <w:rsid w:val="00086114"/>
    <w:rsid w:val="00090216"/>
    <w:rsid w:val="000904E1"/>
    <w:rsid w:val="000904E7"/>
    <w:rsid w:val="000918E9"/>
    <w:rsid w:val="00093363"/>
    <w:rsid w:val="00094504"/>
    <w:rsid w:val="000974EB"/>
    <w:rsid w:val="000A0CF2"/>
    <w:rsid w:val="000A1006"/>
    <w:rsid w:val="000A14BF"/>
    <w:rsid w:val="000A1B63"/>
    <w:rsid w:val="000A2F1B"/>
    <w:rsid w:val="000A4BBF"/>
    <w:rsid w:val="000A5C0C"/>
    <w:rsid w:val="000A7A85"/>
    <w:rsid w:val="000A7B6A"/>
    <w:rsid w:val="000A7BF3"/>
    <w:rsid w:val="000B3A38"/>
    <w:rsid w:val="000B3BC0"/>
    <w:rsid w:val="000B6BE0"/>
    <w:rsid w:val="000B722F"/>
    <w:rsid w:val="000C140B"/>
    <w:rsid w:val="000C4566"/>
    <w:rsid w:val="000C4F46"/>
    <w:rsid w:val="000C5BD7"/>
    <w:rsid w:val="000C628E"/>
    <w:rsid w:val="000D3439"/>
    <w:rsid w:val="000D4298"/>
    <w:rsid w:val="000D42A9"/>
    <w:rsid w:val="000D53BC"/>
    <w:rsid w:val="000D600C"/>
    <w:rsid w:val="000D6470"/>
    <w:rsid w:val="000D684B"/>
    <w:rsid w:val="000D702F"/>
    <w:rsid w:val="000E06E2"/>
    <w:rsid w:val="000E0D3E"/>
    <w:rsid w:val="000E13A8"/>
    <w:rsid w:val="000E3056"/>
    <w:rsid w:val="000E3362"/>
    <w:rsid w:val="000E525B"/>
    <w:rsid w:val="000E5CD2"/>
    <w:rsid w:val="000E5EEB"/>
    <w:rsid w:val="000E60B6"/>
    <w:rsid w:val="000E6FCA"/>
    <w:rsid w:val="000E783F"/>
    <w:rsid w:val="000F22B9"/>
    <w:rsid w:val="000F232A"/>
    <w:rsid w:val="000F243E"/>
    <w:rsid w:val="000F256C"/>
    <w:rsid w:val="000F2F2B"/>
    <w:rsid w:val="000F381C"/>
    <w:rsid w:val="000F4929"/>
    <w:rsid w:val="000F55FB"/>
    <w:rsid w:val="000F6BAF"/>
    <w:rsid w:val="001001D6"/>
    <w:rsid w:val="00100E10"/>
    <w:rsid w:val="001011CE"/>
    <w:rsid w:val="00103148"/>
    <w:rsid w:val="0010591C"/>
    <w:rsid w:val="001112F6"/>
    <w:rsid w:val="001119A5"/>
    <w:rsid w:val="001130B7"/>
    <w:rsid w:val="001134CB"/>
    <w:rsid w:val="00113732"/>
    <w:rsid w:val="00114120"/>
    <w:rsid w:val="0011545C"/>
    <w:rsid w:val="00115D88"/>
    <w:rsid w:val="0011626C"/>
    <w:rsid w:val="001221CB"/>
    <w:rsid w:val="0012233D"/>
    <w:rsid w:val="001227E7"/>
    <w:rsid w:val="00124368"/>
    <w:rsid w:val="00131B4A"/>
    <w:rsid w:val="0013299F"/>
    <w:rsid w:val="00132F6C"/>
    <w:rsid w:val="00134006"/>
    <w:rsid w:val="00135214"/>
    <w:rsid w:val="00135542"/>
    <w:rsid w:val="00137D82"/>
    <w:rsid w:val="00140BC7"/>
    <w:rsid w:val="001418B4"/>
    <w:rsid w:val="001440B0"/>
    <w:rsid w:val="00144885"/>
    <w:rsid w:val="00144957"/>
    <w:rsid w:val="00145832"/>
    <w:rsid w:val="001469A2"/>
    <w:rsid w:val="001470DB"/>
    <w:rsid w:val="00147DEB"/>
    <w:rsid w:val="001502A9"/>
    <w:rsid w:val="00150336"/>
    <w:rsid w:val="001523AE"/>
    <w:rsid w:val="00154A6E"/>
    <w:rsid w:val="00154AA6"/>
    <w:rsid w:val="0015500D"/>
    <w:rsid w:val="00155743"/>
    <w:rsid w:val="00156434"/>
    <w:rsid w:val="00161486"/>
    <w:rsid w:val="00161A09"/>
    <w:rsid w:val="00161FF8"/>
    <w:rsid w:val="00163FF8"/>
    <w:rsid w:val="001643BC"/>
    <w:rsid w:val="00164678"/>
    <w:rsid w:val="00166EC8"/>
    <w:rsid w:val="001679B9"/>
    <w:rsid w:val="00167DB4"/>
    <w:rsid w:val="0017233D"/>
    <w:rsid w:val="00172F3F"/>
    <w:rsid w:val="00173980"/>
    <w:rsid w:val="00175DCF"/>
    <w:rsid w:val="001768A3"/>
    <w:rsid w:val="00180320"/>
    <w:rsid w:val="00181C83"/>
    <w:rsid w:val="00183140"/>
    <w:rsid w:val="00183C54"/>
    <w:rsid w:val="00183D0F"/>
    <w:rsid w:val="00184089"/>
    <w:rsid w:val="001846C4"/>
    <w:rsid w:val="001862CF"/>
    <w:rsid w:val="0018796A"/>
    <w:rsid w:val="00191B5B"/>
    <w:rsid w:val="00195456"/>
    <w:rsid w:val="00195B92"/>
    <w:rsid w:val="00195BC7"/>
    <w:rsid w:val="00195BD3"/>
    <w:rsid w:val="00197B7E"/>
    <w:rsid w:val="001A0495"/>
    <w:rsid w:val="001A1508"/>
    <w:rsid w:val="001A2C43"/>
    <w:rsid w:val="001A36A6"/>
    <w:rsid w:val="001A446F"/>
    <w:rsid w:val="001A609E"/>
    <w:rsid w:val="001A647A"/>
    <w:rsid w:val="001B1906"/>
    <w:rsid w:val="001B2A56"/>
    <w:rsid w:val="001B3DB6"/>
    <w:rsid w:val="001B52AB"/>
    <w:rsid w:val="001B7895"/>
    <w:rsid w:val="001C21AC"/>
    <w:rsid w:val="001C3882"/>
    <w:rsid w:val="001C3A7A"/>
    <w:rsid w:val="001C3CF0"/>
    <w:rsid w:val="001C454D"/>
    <w:rsid w:val="001C529D"/>
    <w:rsid w:val="001C578B"/>
    <w:rsid w:val="001C5A48"/>
    <w:rsid w:val="001C6896"/>
    <w:rsid w:val="001C6EA2"/>
    <w:rsid w:val="001C734D"/>
    <w:rsid w:val="001C7774"/>
    <w:rsid w:val="001D01BF"/>
    <w:rsid w:val="001D07F5"/>
    <w:rsid w:val="001D3CEA"/>
    <w:rsid w:val="001D5046"/>
    <w:rsid w:val="001D72BA"/>
    <w:rsid w:val="001E0901"/>
    <w:rsid w:val="001E2C7E"/>
    <w:rsid w:val="001E3636"/>
    <w:rsid w:val="001E3698"/>
    <w:rsid w:val="001E5E69"/>
    <w:rsid w:val="001E600F"/>
    <w:rsid w:val="001E68CB"/>
    <w:rsid w:val="001F04D3"/>
    <w:rsid w:val="001F074A"/>
    <w:rsid w:val="001F114A"/>
    <w:rsid w:val="001F2420"/>
    <w:rsid w:val="001F2F37"/>
    <w:rsid w:val="001F34F6"/>
    <w:rsid w:val="001F3B75"/>
    <w:rsid w:val="001F40AA"/>
    <w:rsid w:val="001F5B6A"/>
    <w:rsid w:val="001F6B96"/>
    <w:rsid w:val="001F6CFC"/>
    <w:rsid w:val="001F7928"/>
    <w:rsid w:val="0020124B"/>
    <w:rsid w:val="00202115"/>
    <w:rsid w:val="0020211B"/>
    <w:rsid w:val="002022A6"/>
    <w:rsid w:val="00203017"/>
    <w:rsid w:val="00205AE7"/>
    <w:rsid w:val="00206D5F"/>
    <w:rsid w:val="002113C0"/>
    <w:rsid w:val="00212C69"/>
    <w:rsid w:val="00213B83"/>
    <w:rsid w:val="00213F5D"/>
    <w:rsid w:val="002163B7"/>
    <w:rsid w:val="002179B9"/>
    <w:rsid w:val="00220647"/>
    <w:rsid w:val="00221245"/>
    <w:rsid w:val="00221499"/>
    <w:rsid w:val="00221E72"/>
    <w:rsid w:val="00222D7C"/>
    <w:rsid w:val="002272BA"/>
    <w:rsid w:val="00227869"/>
    <w:rsid w:val="00230BCD"/>
    <w:rsid w:val="002311EA"/>
    <w:rsid w:val="00231835"/>
    <w:rsid w:val="0023274D"/>
    <w:rsid w:val="00233A5F"/>
    <w:rsid w:val="00235152"/>
    <w:rsid w:val="0023515B"/>
    <w:rsid w:val="00235435"/>
    <w:rsid w:val="002357E5"/>
    <w:rsid w:val="002424CB"/>
    <w:rsid w:val="00242596"/>
    <w:rsid w:val="00243D62"/>
    <w:rsid w:val="00243ECF"/>
    <w:rsid w:val="002460BA"/>
    <w:rsid w:val="00251D8C"/>
    <w:rsid w:val="00252190"/>
    <w:rsid w:val="00254631"/>
    <w:rsid w:val="00256669"/>
    <w:rsid w:val="002572CF"/>
    <w:rsid w:val="00260B47"/>
    <w:rsid w:val="002620B9"/>
    <w:rsid w:val="00262A00"/>
    <w:rsid w:val="00264D4A"/>
    <w:rsid w:val="00266143"/>
    <w:rsid w:val="00266F7B"/>
    <w:rsid w:val="0026720A"/>
    <w:rsid w:val="00267EF2"/>
    <w:rsid w:val="002721AE"/>
    <w:rsid w:val="00272288"/>
    <w:rsid w:val="002728BE"/>
    <w:rsid w:val="002733D4"/>
    <w:rsid w:val="00274827"/>
    <w:rsid w:val="002752A4"/>
    <w:rsid w:val="00276684"/>
    <w:rsid w:val="002768C2"/>
    <w:rsid w:val="002770F3"/>
    <w:rsid w:val="002803B8"/>
    <w:rsid w:val="00282E51"/>
    <w:rsid w:val="00282EF3"/>
    <w:rsid w:val="002841B1"/>
    <w:rsid w:val="00285602"/>
    <w:rsid w:val="002874DE"/>
    <w:rsid w:val="002910D7"/>
    <w:rsid w:val="002931C5"/>
    <w:rsid w:val="002951BD"/>
    <w:rsid w:val="00295A4F"/>
    <w:rsid w:val="00296014"/>
    <w:rsid w:val="00297A6C"/>
    <w:rsid w:val="00297CFB"/>
    <w:rsid w:val="00297E2A"/>
    <w:rsid w:val="002A025F"/>
    <w:rsid w:val="002A0620"/>
    <w:rsid w:val="002A2150"/>
    <w:rsid w:val="002A449C"/>
    <w:rsid w:val="002A59EA"/>
    <w:rsid w:val="002A7E7D"/>
    <w:rsid w:val="002B2B12"/>
    <w:rsid w:val="002B34A8"/>
    <w:rsid w:val="002B45D8"/>
    <w:rsid w:val="002B4C5A"/>
    <w:rsid w:val="002B6893"/>
    <w:rsid w:val="002C37A4"/>
    <w:rsid w:val="002C3B77"/>
    <w:rsid w:val="002C620B"/>
    <w:rsid w:val="002C6634"/>
    <w:rsid w:val="002D1624"/>
    <w:rsid w:val="002D7480"/>
    <w:rsid w:val="002D7B4A"/>
    <w:rsid w:val="002E0CA1"/>
    <w:rsid w:val="002E264E"/>
    <w:rsid w:val="002E2DD2"/>
    <w:rsid w:val="002E69C0"/>
    <w:rsid w:val="002E71E8"/>
    <w:rsid w:val="002F038B"/>
    <w:rsid w:val="002F0A56"/>
    <w:rsid w:val="002F3BAE"/>
    <w:rsid w:val="002F4E73"/>
    <w:rsid w:val="002F511C"/>
    <w:rsid w:val="002F55E8"/>
    <w:rsid w:val="00300B88"/>
    <w:rsid w:val="0030133F"/>
    <w:rsid w:val="00303D4A"/>
    <w:rsid w:val="0030489B"/>
    <w:rsid w:val="0030639F"/>
    <w:rsid w:val="0031145A"/>
    <w:rsid w:val="003142B8"/>
    <w:rsid w:val="00315383"/>
    <w:rsid w:val="003163AB"/>
    <w:rsid w:val="00317BDE"/>
    <w:rsid w:val="003210F6"/>
    <w:rsid w:val="003229C7"/>
    <w:rsid w:val="003237E9"/>
    <w:rsid w:val="00324FBD"/>
    <w:rsid w:val="003254D8"/>
    <w:rsid w:val="00325D51"/>
    <w:rsid w:val="0032670E"/>
    <w:rsid w:val="00327256"/>
    <w:rsid w:val="0033043A"/>
    <w:rsid w:val="00331252"/>
    <w:rsid w:val="00331DC2"/>
    <w:rsid w:val="00335808"/>
    <w:rsid w:val="00335B7A"/>
    <w:rsid w:val="00340089"/>
    <w:rsid w:val="0034172E"/>
    <w:rsid w:val="003426D0"/>
    <w:rsid w:val="003428B8"/>
    <w:rsid w:val="0034340C"/>
    <w:rsid w:val="00344A0A"/>
    <w:rsid w:val="00344CE8"/>
    <w:rsid w:val="003454EA"/>
    <w:rsid w:val="00345FD5"/>
    <w:rsid w:val="003460DD"/>
    <w:rsid w:val="00351830"/>
    <w:rsid w:val="00351ED5"/>
    <w:rsid w:val="00352287"/>
    <w:rsid w:val="003550F7"/>
    <w:rsid w:val="00356728"/>
    <w:rsid w:val="0035691E"/>
    <w:rsid w:val="00356C13"/>
    <w:rsid w:val="00357CA8"/>
    <w:rsid w:val="003603BD"/>
    <w:rsid w:val="003618D5"/>
    <w:rsid w:val="00362CC3"/>
    <w:rsid w:val="00363582"/>
    <w:rsid w:val="0036406F"/>
    <w:rsid w:val="003640D0"/>
    <w:rsid w:val="003641CE"/>
    <w:rsid w:val="00364E9C"/>
    <w:rsid w:val="00366965"/>
    <w:rsid w:val="00366EF2"/>
    <w:rsid w:val="00372BF2"/>
    <w:rsid w:val="00372DD4"/>
    <w:rsid w:val="00373F0A"/>
    <w:rsid w:val="00375AD4"/>
    <w:rsid w:val="003773DF"/>
    <w:rsid w:val="003776BA"/>
    <w:rsid w:val="00377C6E"/>
    <w:rsid w:val="00380F18"/>
    <w:rsid w:val="00381995"/>
    <w:rsid w:val="00381C42"/>
    <w:rsid w:val="003825F3"/>
    <w:rsid w:val="00385CC1"/>
    <w:rsid w:val="0038675F"/>
    <w:rsid w:val="00390716"/>
    <w:rsid w:val="0039096F"/>
    <w:rsid w:val="00390C54"/>
    <w:rsid w:val="003918EF"/>
    <w:rsid w:val="00391D01"/>
    <w:rsid w:val="003924BA"/>
    <w:rsid w:val="003941B2"/>
    <w:rsid w:val="00394B22"/>
    <w:rsid w:val="00395489"/>
    <w:rsid w:val="003A4C83"/>
    <w:rsid w:val="003A4CEC"/>
    <w:rsid w:val="003A5003"/>
    <w:rsid w:val="003A5131"/>
    <w:rsid w:val="003A64CC"/>
    <w:rsid w:val="003A6547"/>
    <w:rsid w:val="003A69B3"/>
    <w:rsid w:val="003A7337"/>
    <w:rsid w:val="003B0A21"/>
    <w:rsid w:val="003B437C"/>
    <w:rsid w:val="003C0324"/>
    <w:rsid w:val="003C2F02"/>
    <w:rsid w:val="003C5147"/>
    <w:rsid w:val="003C5814"/>
    <w:rsid w:val="003C5A09"/>
    <w:rsid w:val="003C5A8D"/>
    <w:rsid w:val="003D1118"/>
    <w:rsid w:val="003D3189"/>
    <w:rsid w:val="003D3262"/>
    <w:rsid w:val="003D33F1"/>
    <w:rsid w:val="003D38B1"/>
    <w:rsid w:val="003D3979"/>
    <w:rsid w:val="003D3D43"/>
    <w:rsid w:val="003D49AF"/>
    <w:rsid w:val="003D4AD7"/>
    <w:rsid w:val="003D60A2"/>
    <w:rsid w:val="003E018B"/>
    <w:rsid w:val="003E16FC"/>
    <w:rsid w:val="003E170C"/>
    <w:rsid w:val="003E2FA1"/>
    <w:rsid w:val="003E46C9"/>
    <w:rsid w:val="003E480A"/>
    <w:rsid w:val="003E50F4"/>
    <w:rsid w:val="003E5C17"/>
    <w:rsid w:val="003F00B8"/>
    <w:rsid w:val="003F0989"/>
    <w:rsid w:val="003F1870"/>
    <w:rsid w:val="003F1B98"/>
    <w:rsid w:val="003F25A5"/>
    <w:rsid w:val="003F43DB"/>
    <w:rsid w:val="003F6EEB"/>
    <w:rsid w:val="003F7BF3"/>
    <w:rsid w:val="003F7DC3"/>
    <w:rsid w:val="00400291"/>
    <w:rsid w:val="00400FD1"/>
    <w:rsid w:val="00401542"/>
    <w:rsid w:val="00401C0F"/>
    <w:rsid w:val="00402FC8"/>
    <w:rsid w:val="00406ADD"/>
    <w:rsid w:val="00407333"/>
    <w:rsid w:val="0040782E"/>
    <w:rsid w:val="00410FA5"/>
    <w:rsid w:val="00411575"/>
    <w:rsid w:val="00413A1B"/>
    <w:rsid w:val="00413DDB"/>
    <w:rsid w:val="00415A43"/>
    <w:rsid w:val="00416105"/>
    <w:rsid w:val="00416787"/>
    <w:rsid w:val="00416AD7"/>
    <w:rsid w:val="0042169F"/>
    <w:rsid w:val="00421D15"/>
    <w:rsid w:val="00421DC2"/>
    <w:rsid w:val="00422778"/>
    <w:rsid w:val="004232E9"/>
    <w:rsid w:val="004235CA"/>
    <w:rsid w:val="00425486"/>
    <w:rsid w:val="00425978"/>
    <w:rsid w:val="004267B2"/>
    <w:rsid w:val="004268A6"/>
    <w:rsid w:val="0043128F"/>
    <w:rsid w:val="0043291C"/>
    <w:rsid w:val="00433AC3"/>
    <w:rsid w:val="0043479E"/>
    <w:rsid w:val="0043497E"/>
    <w:rsid w:val="00435666"/>
    <w:rsid w:val="0043666E"/>
    <w:rsid w:val="00436B90"/>
    <w:rsid w:val="00436EB0"/>
    <w:rsid w:val="004377F1"/>
    <w:rsid w:val="004402A1"/>
    <w:rsid w:val="00441709"/>
    <w:rsid w:val="0044220A"/>
    <w:rsid w:val="00444079"/>
    <w:rsid w:val="00445042"/>
    <w:rsid w:val="00446225"/>
    <w:rsid w:val="0044785D"/>
    <w:rsid w:val="00451170"/>
    <w:rsid w:val="004556F3"/>
    <w:rsid w:val="00455E9C"/>
    <w:rsid w:val="00457C69"/>
    <w:rsid w:val="00460196"/>
    <w:rsid w:val="00462346"/>
    <w:rsid w:val="00462CC9"/>
    <w:rsid w:val="004642D0"/>
    <w:rsid w:val="004647F7"/>
    <w:rsid w:val="00465CC4"/>
    <w:rsid w:val="004700E5"/>
    <w:rsid w:val="00470328"/>
    <w:rsid w:val="00470C54"/>
    <w:rsid w:val="00470E39"/>
    <w:rsid w:val="00472562"/>
    <w:rsid w:val="00472621"/>
    <w:rsid w:val="004727B8"/>
    <w:rsid w:val="00472856"/>
    <w:rsid w:val="00472FD8"/>
    <w:rsid w:val="004732DD"/>
    <w:rsid w:val="0047606D"/>
    <w:rsid w:val="00476972"/>
    <w:rsid w:val="004769C3"/>
    <w:rsid w:val="00476D59"/>
    <w:rsid w:val="00481C33"/>
    <w:rsid w:val="00483047"/>
    <w:rsid w:val="00484670"/>
    <w:rsid w:val="00484693"/>
    <w:rsid w:val="00485878"/>
    <w:rsid w:val="00485BEF"/>
    <w:rsid w:val="0048638C"/>
    <w:rsid w:val="00487260"/>
    <w:rsid w:val="00492C43"/>
    <w:rsid w:val="00492E37"/>
    <w:rsid w:val="004943CC"/>
    <w:rsid w:val="00495EC2"/>
    <w:rsid w:val="00497743"/>
    <w:rsid w:val="004A00B0"/>
    <w:rsid w:val="004A21EF"/>
    <w:rsid w:val="004A2800"/>
    <w:rsid w:val="004A5674"/>
    <w:rsid w:val="004B0D2A"/>
    <w:rsid w:val="004B0E6F"/>
    <w:rsid w:val="004B325A"/>
    <w:rsid w:val="004B3B83"/>
    <w:rsid w:val="004B41E7"/>
    <w:rsid w:val="004B4252"/>
    <w:rsid w:val="004B4AC6"/>
    <w:rsid w:val="004B6EDD"/>
    <w:rsid w:val="004C04C5"/>
    <w:rsid w:val="004C0A0B"/>
    <w:rsid w:val="004C1943"/>
    <w:rsid w:val="004C29F9"/>
    <w:rsid w:val="004C44ED"/>
    <w:rsid w:val="004C47C9"/>
    <w:rsid w:val="004C4E89"/>
    <w:rsid w:val="004C5105"/>
    <w:rsid w:val="004C7B68"/>
    <w:rsid w:val="004D0BF8"/>
    <w:rsid w:val="004D0D93"/>
    <w:rsid w:val="004D123C"/>
    <w:rsid w:val="004D5266"/>
    <w:rsid w:val="004E034C"/>
    <w:rsid w:val="004E14AE"/>
    <w:rsid w:val="004E518B"/>
    <w:rsid w:val="004E6BE0"/>
    <w:rsid w:val="004F0405"/>
    <w:rsid w:val="004F0B31"/>
    <w:rsid w:val="004F0DB7"/>
    <w:rsid w:val="004F170E"/>
    <w:rsid w:val="004F3129"/>
    <w:rsid w:val="004F3992"/>
    <w:rsid w:val="004F4647"/>
    <w:rsid w:val="004F557A"/>
    <w:rsid w:val="004F5615"/>
    <w:rsid w:val="004F5B00"/>
    <w:rsid w:val="004F7590"/>
    <w:rsid w:val="00500596"/>
    <w:rsid w:val="00500ECB"/>
    <w:rsid w:val="00500FC3"/>
    <w:rsid w:val="00501903"/>
    <w:rsid w:val="005045A7"/>
    <w:rsid w:val="005050E8"/>
    <w:rsid w:val="0050572A"/>
    <w:rsid w:val="0050646E"/>
    <w:rsid w:val="0051320A"/>
    <w:rsid w:val="00513F08"/>
    <w:rsid w:val="00516544"/>
    <w:rsid w:val="00517013"/>
    <w:rsid w:val="005211F9"/>
    <w:rsid w:val="00521C8E"/>
    <w:rsid w:val="0052224B"/>
    <w:rsid w:val="005225FB"/>
    <w:rsid w:val="005262B0"/>
    <w:rsid w:val="00527555"/>
    <w:rsid w:val="0052770C"/>
    <w:rsid w:val="00530FFA"/>
    <w:rsid w:val="005311D9"/>
    <w:rsid w:val="005315BF"/>
    <w:rsid w:val="00532F9A"/>
    <w:rsid w:val="00534807"/>
    <w:rsid w:val="00535A79"/>
    <w:rsid w:val="00535F55"/>
    <w:rsid w:val="00536705"/>
    <w:rsid w:val="0054054F"/>
    <w:rsid w:val="00540BBC"/>
    <w:rsid w:val="00541E4C"/>
    <w:rsid w:val="00542116"/>
    <w:rsid w:val="005433DA"/>
    <w:rsid w:val="00545B1D"/>
    <w:rsid w:val="005508F9"/>
    <w:rsid w:val="00551F9F"/>
    <w:rsid w:val="00552595"/>
    <w:rsid w:val="00552FB6"/>
    <w:rsid w:val="0055647F"/>
    <w:rsid w:val="005564BE"/>
    <w:rsid w:val="00557178"/>
    <w:rsid w:val="0055722C"/>
    <w:rsid w:val="00560E91"/>
    <w:rsid w:val="0056205D"/>
    <w:rsid w:val="00564459"/>
    <w:rsid w:val="0056510F"/>
    <w:rsid w:val="005661BC"/>
    <w:rsid w:val="005661C5"/>
    <w:rsid w:val="0057197E"/>
    <w:rsid w:val="00571CA9"/>
    <w:rsid w:val="00571E4B"/>
    <w:rsid w:val="0057290D"/>
    <w:rsid w:val="00572BA6"/>
    <w:rsid w:val="00572F22"/>
    <w:rsid w:val="00573214"/>
    <w:rsid w:val="00574085"/>
    <w:rsid w:val="005767EE"/>
    <w:rsid w:val="00576C68"/>
    <w:rsid w:val="00577FC1"/>
    <w:rsid w:val="00583BBC"/>
    <w:rsid w:val="0058428C"/>
    <w:rsid w:val="00584761"/>
    <w:rsid w:val="00584B63"/>
    <w:rsid w:val="00586120"/>
    <w:rsid w:val="00586793"/>
    <w:rsid w:val="00586803"/>
    <w:rsid w:val="00587EA9"/>
    <w:rsid w:val="00587F73"/>
    <w:rsid w:val="005926D0"/>
    <w:rsid w:val="0059277A"/>
    <w:rsid w:val="00593B08"/>
    <w:rsid w:val="0059538F"/>
    <w:rsid w:val="00595DD3"/>
    <w:rsid w:val="00595F14"/>
    <w:rsid w:val="0059658B"/>
    <w:rsid w:val="00596759"/>
    <w:rsid w:val="0059700B"/>
    <w:rsid w:val="005979F9"/>
    <w:rsid w:val="005A1DD7"/>
    <w:rsid w:val="005A2A13"/>
    <w:rsid w:val="005A3C94"/>
    <w:rsid w:val="005A3F0B"/>
    <w:rsid w:val="005A505B"/>
    <w:rsid w:val="005A642A"/>
    <w:rsid w:val="005A73F7"/>
    <w:rsid w:val="005A7D7D"/>
    <w:rsid w:val="005A7F01"/>
    <w:rsid w:val="005B26CB"/>
    <w:rsid w:val="005B58F4"/>
    <w:rsid w:val="005B6915"/>
    <w:rsid w:val="005C12C7"/>
    <w:rsid w:val="005C1374"/>
    <w:rsid w:val="005C1D24"/>
    <w:rsid w:val="005C2690"/>
    <w:rsid w:val="005C2BDB"/>
    <w:rsid w:val="005C6E05"/>
    <w:rsid w:val="005D0DFF"/>
    <w:rsid w:val="005D0E59"/>
    <w:rsid w:val="005D2A36"/>
    <w:rsid w:val="005D37E0"/>
    <w:rsid w:val="005D52B2"/>
    <w:rsid w:val="005D54D9"/>
    <w:rsid w:val="005D68DC"/>
    <w:rsid w:val="005D71C2"/>
    <w:rsid w:val="005E1008"/>
    <w:rsid w:val="005E124C"/>
    <w:rsid w:val="005E2EDD"/>
    <w:rsid w:val="005E3976"/>
    <w:rsid w:val="005E524A"/>
    <w:rsid w:val="005E5385"/>
    <w:rsid w:val="005E5534"/>
    <w:rsid w:val="005E58EC"/>
    <w:rsid w:val="005E6192"/>
    <w:rsid w:val="005E6593"/>
    <w:rsid w:val="005E6B56"/>
    <w:rsid w:val="005E72F6"/>
    <w:rsid w:val="005F2293"/>
    <w:rsid w:val="005F4044"/>
    <w:rsid w:val="005F5959"/>
    <w:rsid w:val="005F6AFB"/>
    <w:rsid w:val="005F6AFD"/>
    <w:rsid w:val="005F6EDF"/>
    <w:rsid w:val="005F7A70"/>
    <w:rsid w:val="00600A98"/>
    <w:rsid w:val="00602DE0"/>
    <w:rsid w:val="00604421"/>
    <w:rsid w:val="006052C4"/>
    <w:rsid w:val="006053FA"/>
    <w:rsid w:val="0060699D"/>
    <w:rsid w:val="00606DA2"/>
    <w:rsid w:val="00606E39"/>
    <w:rsid w:val="006111B5"/>
    <w:rsid w:val="00616231"/>
    <w:rsid w:val="006179C8"/>
    <w:rsid w:val="00622D8A"/>
    <w:rsid w:val="00625C71"/>
    <w:rsid w:val="00633D27"/>
    <w:rsid w:val="006346A6"/>
    <w:rsid w:val="00634BCF"/>
    <w:rsid w:val="00635DE7"/>
    <w:rsid w:val="00636700"/>
    <w:rsid w:val="00640A8F"/>
    <w:rsid w:val="00640B62"/>
    <w:rsid w:val="00641682"/>
    <w:rsid w:val="00643051"/>
    <w:rsid w:val="00644994"/>
    <w:rsid w:val="00645A08"/>
    <w:rsid w:val="006465C7"/>
    <w:rsid w:val="00646B3D"/>
    <w:rsid w:val="006475C3"/>
    <w:rsid w:val="006506D8"/>
    <w:rsid w:val="00651F94"/>
    <w:rsid w:val="00654F33"/>
    <w:rsid w:val="00655C65"/>
    <w:rsid w:val="00657750"/>
    <w:rsid w:val="00660302"/>
    <w:rsid w:val="00660465"/>
    <w:rsid w:val="00665E61"/>
    <w:rsid w:val="00667F25"/>
    <w:rsid w:val="00672170"/>
    <w:rsid w:val="0067343D"/>
    <w:rsid w:val="00674F66"/>
    <w:rsid w:val="006761DD"/>
    <w:rsid w:val="00677668"/>
    <w:rsid w:val="0068174D"/>
    <w:rsid w:val="00687174"/>
    <w:rsid w:val="00687FF1"/>
    <w:rsid w:val="006902A9"/>
    <w:rsid w:val="00690DA9"/>
    <w:rsid w:val="00691CE0"/>
    <w:rsid w:val="00692063"/>
    <w:rsid w:val="006937D9"/>
    <w:rsid w:val="00695EA1"/>
    <w:rsid w:val="006966D0"/>
    <w:rsid w:val="0069755E"/>
    <w:rsid w:val="006A04E4"/>
    <w:rsid w:val="006A18EE"/>
    <w:rsid w:val="006A3ED4"/>
    <w:rsid w:val="006A440C"/>
    <w:rsid w:val="006A4C19"/>
    <w:rsid w:val="006A612B"/>
    <w:rsid w:val="006A6DD5"/>
    <w:rsid w:val="006B0642"/>
    <w:rsid w:val="006B384F"/>
    <w:rsid w:val="006B4099"/>
    <w:rsid w:val="006B48B1"/>
    <w:rsid w:val="006B4ACE"/>
    <w:rsid w:val="006B5A7E"/>
    <w:rsid w:val="006B6855"/>
    <w:rsid w:val="006B792B"/>
    <w:rsid w:val="006C211E"/>
    <w:rsid w:val="006C3117"/>
    <w:rsid w:val="006C394A"/>
    <w:rsid w:val="006C47E4"/>
    <w:rsid w:val="006C633C"/>
    <w:rsid w:val="006C7162"/>
    <w:rsid w:val="006D4009"/>
    <w:rsid w:val="006D42C7"/>
    <w:rsid w:val="006D4300"/>
    <w:rsid w:val="006D5738"/>
    <w:rsid w:val="006D5C5D"/>
    <w:rsid w:val="006D7024"/>
    <w:rsid w:val="006E0106"/>
    <w:rsid w:val="006E132F"/>
    <w:rsid w:val="006E154E"/>
    <w:rsid w:val="006E359A"/>
    <w:rsid w:val="006E3B5B"/>
    <w:rsid w:val="006E4DA8"/>
    <w:rsid w:val="006E6526"/>
    <w:rsid w:val="006F008D"/>
    <w:rsid w:val="006F0911"/>
    <w:rsid w:val="006F1349"/>
    <w:rsid w:val="006F18A9"/>
    <w:rsid w:val="006F251D"/>
    <w:rsid w:val="006F36B9"/>
    <w:rsid w:val="006F3921"/>
    <w:rsid w:val="006F50C3"/>
    <w:rsid w:val="006F5712"/>
    <w:rsid w:val="006F68A9"/>
    <w:rsid w:val="00702A74"/>
    <w:rsid w:val="00702D10"/>
    <w:rsid w:val="00703294"/>
    <w:rsid w:val="007040C7"/>
    <w:rsid w:val="0070497B"/>
    <w:rsid w:val="00706B0D"/>
    <w:rsid w:val="00706CBD"/>
    <w:rsid w:val="007078D0"/>
    <w:rsid w:val="0070794B"/>
    <w:rsid w:val="00710144"/>
    <w:rsid w:val="007118D3"/>
    <w:rsid w:val="007125FE"/>
    <w:rsid w:val="00712604"/>
    <w:rsid w:val="0071319A"/>
    <w:rsid w:val="00713666"/>
    <w:rsid w:val="007151D3"/>
    <w:rsid w:val="00715580"/>
    <w:rsid w:val="0071562D"/>
    <w:rsid w:val="00715758"/>
    <w:rsid w:val="00715AA6"/>
    <w:rsid w:val="00715F99"/>
    <w:rsid w:val="007168E7"/>
    <w:rsid w:val="00717723"/>
    <w:rsid w:val="00717860"/>
    <w:rsid w:val="00717973"/>
    <w:rsid w:val="00717C58"/>
    <w:rsid w:val="00717D23"/>
    <w:rsid w:val="0072052F"/>
    <w:rsid w:val="0072180C"/>
    <w:rsid w:val="00721FB3"/>
    <w:rsid w:val="00721FCC"/>
    <w:rsid w:val="00722120"/>
    <w:rsid w:val="00727E5C"/>
    <w:rsid w:val="00730227"/>
    <w:rsid w:val="00730877"/>
    <w:rsid w:val="00730BA6"/>
    <w:rsid w:val="00732A8C"/>
    <w:rsid w:val="00733428"/>
    <w:rsid w:val="00734954"/>
    <w:rsid w:val="00737904"/>
    <w:rsid w:val="007407A9"/>
    <w:rsid w:val="007434BC"/>
    <w:rsid w:val="00744762"/>
    <w:rsid w:val="0074498A"/>
    <w:rsid w:val="00745E53"/>
    <w:rsid w:val="00746699"/>
    <w:rsid w:val="007476C9"/>
    <w:rsid w:val="00747B32"/>
    <w:rsid w:val="00754F78"/>
    <w:rsid w:val="00755289"/>
    <w:rsid w:val="00761BD0"/>
    <w:rsid w:val="007700A7"/>
    <w:rsid w:val="007704DC"/>
    <w:rsid w:val="007724F1"/>
    <w:rsid w:val="00772BC0"/>
    <w:rsid w:val="007748A7"/>
    <w:rsid w:val="007754E9"/>
    <w:rsid w:val="0077728E"/>
    <w:rsid w:val="00781356"/>
    <w:rsid w:val="00781A30"/>
    <w:rsid w:val="00783AC7"/>
    <w:rsid w:val="00783BA0"/>
    <w:rsid w:val="0078439B"/>
    <w:rsid w:val="00784588"/>
    <w:rsid w:val="00786682"/>
    <w:rsid w:val="00786F88"/>
    <w:rsid w:val="00787668"/>
    <w:rsid w:val="007906AD"/>
    <w:rsid w:val="007914F7"/>
    <w:rsid w:val="00791734"/>
    <w:rsid w:val="007919BA"/>
    <w:rsid w:val="007955CA"/>
    <w:rsid w:val="007957FC"/>
    <w:rsid w:val="00796C15"/>
    <w:rsid w:val="00797991"/>
    <w:rsid w:val="007A01BA"/>
    <w:rsid w:val="007A2DE6"/>
    <w:rsid w:val="007A384F"/>
    <w:rsid w:val="007A3D2E"/>
    <w:rsid w:val="007A3DE6"/>
    <w:rsid w:val="007A46BD"/>
    <w:rsid w:val="007A6E0D"/>
    <w:rsid w:val="007A7D99"/>
    <w:rsid w:val="007B07E4"/>
    <w:rsid w:val="007B1391"/>
    <w:rsid w:val="007B2C60"/>
    <w:rsid w:val="007B52F1"/>
    <w:rsid w:val="007C088B"/>
    <w:rsid w:val="007C1C82"/>
    <w:rsid w:val="007C336E"/>
    <w:rsid w:val="007C3CF1"/>
    <w:rsid w:val="007D1DDB"/>
    <w:rsid w:val="007D1DDD"/>
    <w:rsid w:val="007D2239"/>
    <w:rsid w:val="007D2CDF"/>
    <w:rsid w:val="007D2D4C"/>
    <w:rsid w:val="007D331D"/>
    <w:rsid w:val="007D3539"/>
    <w:rsid w:val="007D3A26"/>
    <w:rsid w:val="007D4A41"/>
    <w:rsid w:val="007D546C"/>
    <w:rsid w:val="007D5525"/>
    <w:rsid w:val="007D6E6D"/>
    <w:rsid w:val="007D77C7"/>
    <w:rsid w:val="007E3AF9"/>
    <w:rsid w:val="007E5F3D"/>
    <w:rsid w:val="007E690E"/>
    <w:rsid w:val="007E791C"/>
    <w:rsid w:val="007F0554"/>
    <w:rsid w:val="007F1AFE"/>
    <w:rsid w:val="007F4C46"/>
    <w:rsid w:val="007F641C"/>
    <w:rsid w:val="007F6AAD"/>
    <w:rsid w:val="007F7441"/>
    <w:rsid w:val="00800B94"/>
    <w:rsid w:val="00801F8D"/>
    <w:rsid w:val="0080322F"/>
    <w:rsid w:val="0080472F"/>
    <w:rsid w:val="00804FEE"/>
    <w:rsid w:val="0080732E"/>
    <w:rsid w:val="00807C11"/>
    <w:rsid w:val="00811313"/>
    <w:rsid w:val="00811B3E"/>
    <w:rsid w:val="00812A68"/>
    <w:rsid w:val="0081375B"/>
    <w:rsid w:val="008162A7"/>
    <w:rsid w:val="00816C82"/>
    <w:rsid w:val="008208D0"/>
    <w:rsid w:val="00822BD7"/>
    <w:rsid w:val="00824695"/>
    <w:rsid w:val="00825767"/>
    <w:rsid w:val="00825D1B"/>
    <w:rsid w:val="0082688B"/>
    <w:rsid w:val="00827021"/>
    <w:rsid w:val="00830B93"/>
    <w:rsid w:val="00831AE0"/>
    <w:rsid w:val="00832067"/>
    <w:rsid w:val="0083264A"/>
    <w:rsid w:val="00833F64"/>
    <w:rsid w:val="00834FAE"/>
    <w:rsid w:val="008370B0"/>
    <w:rsid w:val="00840F71"/>
    <w:rsid w:val="00841008"/>
    <w:rsid w:val="00842F8B"/>
    <w:rsid w:val="008430EC"/>
    <w:rsid w:val="0084328D"/>
    <w:rsid w:val="008445E6"/>
    <w:rsid w:val="00845304"/>
    <w:rsid w:val="00845312"/>
    <w:rsid w:val="00846AB2"/>
    <w:rsid w:val="0085013F"/>
    <w:rsid w:val="00850F36"/>
    <w:rsid w:val="00851A5E"/>
    <w:rsid w:val="00853AED"/>
    <w:rsid w:val="00854D8E"/>
    <w:rsid w:val="008554DC"/>
    <w:rsid w:val="008561FC"/>
    <w:rsid w:val="00856DAC"/>
    <w:rsid w:val="00860BB6"/>
    <w:rsid w:val="00865D81"/>
    <w:rsid w:val="00870086"/>
    <w:rsid w:val="0087039E"/>
    <w:rsid w:val="008706A3"/>
    <w:rsid w:val="008726C5"/>
    <w:rsid w:val="00874F18"/>
    <w:rsid w:val="00875754"/>
    <w:rsid w:val="00877927"/>
    <w:rsid w:val="00877C5E"/>
    <w:rsid w:val="008801A8"/>
    <w:rsid w:val="00881D9D"/>
    <w:rsid w:val="00882C43"/>
    <w:rsid w:val="008841B6"/>
    <w:rsid w:val="008874AC"/>
    <w:rsid w:val="00891718"/>
    <w:rsid w:val="00891BD3"/>
    <w:rsid w:val="008945FE"/>
    <w:rsid w:val="00896DB5"/>
    <w:rsid w:val="008A0332"/>
    <w:rsid w:val="008A0F62"/>
    <w:rsid w:val="008A19A9"/>
    <w:rsid w:val="008A2DF3"/>
    <w:rsid w:val="008A3278"/>
    <w:rsid w:val="008A3AED"/>
    <w:rsid w:val="008A41B8"/>
    <w:rsid w:val="008B0BF6"/>
    <w:rsid w:val="008B32E4"/>
    <w:rsid w:val="008B34E1"/>
    <w:rsid w:val="008B393A"/>
    <w:rsid w:val="008B4228"/>
    <w:rsid w:val="008B4F30"/>
    <w:rsid w:val="008B6762"/>
    <w:rsid w:val="008B6948"/>
    <w:rsid w:val="008B6C10"/>
    <w:rsid w:val="008B7B52"/>
    <w:rsid w:val="008C159E"/>
    <w:rsid w:val="008C301F"/>
    <w:rsid w:val="008C30F9"/>
    <w:rsid w:val="008C323A"/>
    <w:rsid w:val="008C40C0"/>
    <w:rsid w:val="008C4D99"/>
    <w:rsid w:val="008C516A"/>
    <w:rsid w:val="008C53E6"/>
    <w:rsid w:val="008C722D"/>
    <w:rsid w:val="008C7881"/>
    <w:rsid w:val="008C7C17"/>
    <w:rsid w:val="008D092B"/>
    <w:rsid w:val="008D1F7D"/>
    <w:rsid w:val="008D449F"/>
    <w:rsid w:val="008D5551"/>
    <w:rsid w:val="008D5E86"/>
    <w:rsid w:val="008D69FF"/>
    <w:rsid w:val="008D6CD7"/>
    <w:rsid w:val="008E1E70"/>
    <w:rsid w:val="008E4FE3"/>
    <w:rsid w:val="008E7031"/>
    <w:rsid w:val="008F0D2C"/>
    <w:rsid w:val="008F2046"/>
    <w:rsid w:val="008F3390"/>
    <w:rsid w:val="008F3A4E"/>
    <w:rsid w:val="008F5C28"/>
    <w:rsid w:val="008F6725"/>
    <w:rsid w:val="008F7375"/>
    <w:rsid w:val="008F75A2"/>
    <w:rsid w:val="008F7CA1"/>
    <w:rsid w:val="009029FB"/>
    <w:rsid w:val="00903573"/>
    <w:rsid w:val="0090391B"/>
    <w:rsid w:val="00903BB3"/>
    <w:rsid w:val="00905F1C"/>
    <w:rsid w:val="00907D70"/>
    <w:rsid w:val="00910A4A"/>
    <w:rsid w:val="00910B54"/>
    <w:rsid w:val="00911F1E"/>
    <w:rsid w:val="00913804"/>
    <w:rsid w:val="009142E2"/>
    <w:rsid w:val="009151F8"/>
    <w:rsid w:val="00915B27"/>
    <w:rsid w:val="0091655E"/>
    <w:rsid w:val="00916CD8"/>
    <w:rsid w:val="00920279"/>
    <w:rsid w:val="009211D9"/>
    <w:rsid w:val="00921980"/>
    <w:rsid w:val="0092354B"/>
    <w:rsid w:val="00924281"/>
    <w:rsid w:val="009250B0"/>
    <w:rsid w:val="00925C95"/>
    <w:rsid w:val="00927B01"/>
    <w:rsid w:val="00930DBA"/>
    <w:rsid w:val="009331D0"/>
    <w:rsid w:val="009340F7"/>
    <w:rsid w:val="009349C1"/>
    <w:rsid w:val="00934FB8"/>
    <w:rsid w:val="00935288"/>
    <w:rsid w:val="00935D9B"/>
    <w:rsid w:val="00937553"/>
    <w:rsid w:val="00940121"/>
    <w:rsid w:val="00940EF1"/>
    <w:rsid w:val="00943428"/>
    <w:rsid w:val="009437AD"/>
    <w:rsid w:val="009440AB"/>
    <w:rsid w:val="0094533E"/>
    <w:rsid w:val="009453DA"/>
    <w:rsid w:val="00946255"/>
    <w:rsid w:val="00946614"/>
    <w:rsid w:val="009538E3"/>
    <w:rsid w:val="0095472A"/>
    <w:rsid w:val="00955930"/>
    <w:rsid w:val="00955F3B"/>
    <w:rsid w:val="00956A7B"/>
    <w:rsid w:val="00961794"/>
    <w:rsid w:val="009635B5"/>
    <w:rsid w:val="00963B32"/>
    <w:rsid w:val="00966646"/>
    <w:rsid w:val="00967862"/>
    <w:rsid w:val="00970659"/>
    <w:rsid w:val="00971361"/>
    <w:rsid w:val="009734A4"/>
    <w:rsid w:val="00974A5A"/>
    <w:rsid w:val="009801CB"/>
    <w:rsid w:val="009811BA"/>
    <w:rsid w:val="0098428B"/>
    <w:rsid w:val="00984989"/>
    <w:rsid w:val="00984AB2"/>
    <w:rsid w:val="00984E0E"/>
    <w:rsid w:val="009861F1"/>
    <w:rsid w:val="0098665E"/>
    <w:rsid w:val="0098735D"/>
    <w:rsid w:val="00987CD7"/>
    <w:rsid w:val="0099022A"/>
    <w:rsid w:val="00992C6E"/>
    <w:rsid w:val="009964CB"/>
    <w:rsid w:val="009A18BC"/>
    <w:rsid w:val="009A2141"/>
    <w:rsid w:val="009A2E72"/>
    <w:rsid w:val="009A2EF7"/>
    <w:rsid w:val="009A3B23"/>
    <w:rsid w:val="009A4E9A"/>
    <w:rsid w:val="009A6D71"/>
    <w:rsid w:val="009B0069"/>
    <w:rsid w:val="009B18C9"/>
    <w:rsid w:val="009B1ED5"/>
    <w:rsid w:val="009B27B9"/>
    <w:rsid w:val="009B310D"/>
    <w:rsid w:val="009B346F"/>
    <w:rsid w:val="009B485B"/>
    <w:rsid w:val="009B52B0"/>
    <w:rsid w:val="009B53A7"/>
    <w:rsid w:val="009B60DC"/>
    <w:rsid w:val="009B6145"/>
    <w:rsid w:val="009B66B0"/>
    <w:rsid w:val="009B6FDC"/>
    <w:rsid w:val="009C1040"/>
    <w:rsid w:val="009C4344"/>
    <w:rsid w:val="009C591C"/>
    <w:rsid w:val="009C5926"/>
    <w:rsid w:val="009C5D85"/>
    <w:rsid w:val="009C5E19"/>
    <w:rsid w:val="009C6303"/>
    <w:rsid w:val="009D00EE"/>
    <w:rsid w:val="009D0485"/>
    <w:rsid w:val="009D06ED"/>
    <w:rsid w:val="009D0EE0"/>
    <w:rsid w:val="009D25A2"/>
    <w:rsid w:val="009D282D"/>
    <w:rsid w:val="009D4D66"/>
    <w:rsid w:val="009D4FC3"/>
    <w:rsid w:val="009E302B"/>
    <w:rsid w:val="009E3CDC"/>
    <w:rsid w:val="009E7530"/>
    <w:rsid w:val="009E7D58"/>
    <w:rsid w:val="009F04F1"/>
    <w:rsid w:val="009F0AD4"/>
    <w:rsid w:val="009F1810"/>
    <w:rsid w:val="009F1C73"/>
    <w:rsid w:val="009F20E2"/>
    <w:rsid w:val="009F54A4"/>
    <w:rsid w:val="009F5553"/>
    <w:rsid w:val="009F57D8"/>
    <w:rsid w:val="009F69F9"/>
    <w:rsid w:val="009F75DD"/>
    <w:rsid w:val="00A00006"/>
    <w:rsid w:val="00A00AF7"/>
    <w:rsid w:val="00A01367"/>
    <w:rsid w:val="00A02D22"/>
    <w:rsid w:val="00A03023"/>
    <w:rsid w:val="00A03945"/>
    <w:rsid w:val="00A04162"/>
    <w:rsid w:val="00A04DF5"/>
    <w:rsid w:val="00A06608"/>
    <w:rsid w:val="00A07CF4"/>
    <w:rsid w:val="00A111B1"/>
    <w:rsid w:val="00A136BD"/>
    <w:rsid w:val="00A15839"/>
    <w:rsid w:val="00A15BE5"/>
    <w:rsid w:val="00A20497"/>
    <w:rsid w:val="00A22268"/>
    <w:rsid w:val="00A2452C"/>
    <w:rsid w:val="00A2466B"/>
    <w:rsid w:val="00A2499F"/>
    <w:rsid w:val="00A24F56"/>
    <w:rsid w:val="00A2684D"/>
    <w:rsid w:val="00A269A2"/>
    <w:rsid w:val="00A26B76"/>
    <w:rsid w:val="00A26C8F"/>
    <w:rsid w:val="00A30C9D"/>
    <w:rsid w:val="00A31BF4"/>
    <w:rsid w:val="00A31E9A"/>
    <w:rsid w:val="00A33683"/>
    <w:rsid w:val="00A33AAD"/>
    <w:rsid w:val="00A33B9A"/>
    <w:rsid w:val="00A367C9"/>
    <w:rsid w:val="00A36E6C"/>
    <w:rsid w:val="00A41765"/>
    <w:rsid w:val="00A43B35"/>
    <w:rsid w:val="00A542D6"/>
    <w:rsid w:val="00A54C4B"/>
    <w:rsid w:val="00A55CED"/>
    <w:rsid w:val="00A5607C"/>
    <w:rsid w:val="00A57021"/>
    <w:rsid w:val="00A601D5"/>
    <w:rsid w:val="00A652BD"/>
    <w:rsid w:val="00A653BE"/>
    <w:rsid w:val="00A72094"/>
    <w:rsid w:val="00A7521E"/>
    <w:rsid w:val="00A76E18"/>
    <w:rsid w:val="00A807DB"/>
    <w:rsid w:val="00A81F98"/>
    <w:rsid w:val="00A8317B"/>
    <w:rsid w:val="00A8372B"/>
    <w:rsid w:val="00A843CB"/>
    <w:rsid w:val="00A84418"/>
    <w:rsid w:val="00A847FB"/>
    <w:rsid w:val="00A862FA"/>
    <w:rsid w:val="00A8754B"/>
    <w:rsid w:val="00A87A00"/>
    <w:rsid w:val="00A90613"/>
    <w:rsid w:val="00A90BD4"/>
    <w:rsid w:val="00A9202D"/>
    <w:rsid w:val="00A94680"/>
    <w:rsid w:val="00A95D78"/>
    <w:rsid w:val="00A96F8D"/>
    <w:rsid w:val="00A9789E"/>
    <w:rsid w:val="00AA1A60"/>
    <w:rsid w:val="00AA1BD8"/>
    <w:rsid w:val="00AA212C"/>
    <w:rsid w:val="00AA31ED"/>
    <w:rsid w:val="00AA36C8"/>
    <w:rsid w:val="00AA3B42"/>
    <w:rsid w:val="00AA5B18"/>
    <w:rsid w:val="00AB0A38"/>
    <w:rsid w:val="00AB17E2"/>
    <w:rsid w:val="00AB3C51"/>
    <w:rsid w:val="00AB5CF5"/>
    <w:rsid w:val="00AB753A"/>
    <w:rsid w:val="00AB75C8"/>
    <w:rsid w:val="00AC072C"/>
    <w:rsid w:val="00AC080A"/>
    <w:rsid w:val="00AC2881"/>
    <w:rsid w:val="00AC4E56"/>
    <w:rsid w:val="00AC5067"/>
    <w:rsid w:val="00AC7622"/>
    <w:rsid w:val="00AC7687"/>
    <w:rsid w:val="00AD0A0D"/>
    <w:rsid w:val="00AD13F4"/>
    <w:rsid w:val="00AD194D"/>
    <w:rsid w:val="00AD1DCB"/>
    <w:rsid w:val="00AD1EA9"/>
    <w:rsid w:val="00AD2E85"/>
    <w:rsid w:val="00AD3926"/>
    <w:rsid w:val="00AD3C13"/>
    <w:rsid w:val="00AD4492"/>
    <w:rsid w:val="00AD5007"/>
    <w:rsid w:val="00AD79C1"/>
    <w:rsid w:val="00AE1EFA"/>
    <w:rsid w:val="00AE2414"/>
    <w:rsid w:val="00AE282D"/>
    <w:rsid w:val="00AE3D90"/>
    <w:rsid w:val="00AE5415"/>
    <w:rsid w:val="00AE629B"/>
    <w:rsid w:val="00AE7B6B"/>
    <w:rsid w:val="00AF047F"/>
    <w:rsid w:val="00AF05A0"/>
    <w:rsid w:val="00AF37D6"/>
    <w:rsid w:val="00AF4BD8"/>
    <w:rsid w:val="00AF58E1"/>
    <w:rsid w:val="00AF6298"/>
    <w:rsid w:val="00AF74BF"/>
    <w:rsid w:val="00AF78D5"/>
    <w:rsid w:val="00B0114B"/>
    <w:rsid w:val="00B016A2"/>
    <w:rsid w:val="00B01F3A"/>
    <w:rsid w:val="00B02E9F"/>
    <w:rsid w:val="00B04D55"/>
    <w:rsid w:val="00B054BD"/>
    <w:rsid w:val="00B06CBC"/>
    <w:rsid w:val="00B07F80"/>
    <w:rsid w:val="00B11A23"/>
    <w:rsid w:val="00B11D82"/>
    <w:rsid w:val="00B1379E"/>
    <w:rsid w:val="00B1404F"/>
    <w:rsid w:val="00B14182"/>
    <w:rsid w:val="00B1583B"/>
    <w:rsid w:val="00B16D23"/>
    <w:rsid w:val="00B20CAF"/>
    <w:rsid w:val="00B20D38"/>
    <w:rsid w:val="00B20F27"/>
    <w:rsid w:val="00B21976"/>
    <w:rsid w:val="00B241D2"/>
    <w:rsid w:val="00B24599"/>
    <w:rsid w:val="00B24D4A"/>
    <w:rsid w:val="00B264C2"/>
    <w:rsid w:val="00B26E89"/>
    <w:rsid w:val="00B330D1"/>
    <w:rsid w:val="00B33505"/>
    <w:rsid w:val="00B34D97"/>
    <w:rsid w:val="00B40D77"/>
    <w:rsid w:val="00B43606"/>
    <w:rsid w:val="00B456C1"/>
    <w:rsid w:val="00B50454"/>
    <w:rsid w:val="00B506B0"/>
    <w:rsid w:val="00B5131B"/>
    <w:rsid w:val="00B52446"/>
    <w:rsid w:val="00B527CE"/>
    <w:rsid w:val="00B5446A"/>
    <w:rsid w:val="00B5461E"/>
    <w:rsid w:val="00B55057"/>
    <w:rsid w:val="00B57385"/>
    <w:rsid w:val="00B6029E"/>
    <w:rsid w:val="00B61056"/>
    <w:rsid w:val="00B6199E"/>
    <w:rsid w:val="00B6320C"/>
    <w:rsid w:val="00B64819"/>
    <w:rsid w:val="00B6506A"/>
    <w:rsid w:val="00B65924"/>
    <w:rsid w:val="00B6795B"/>
    <w:rsid w:val="00B70020"/>
    <w:rsid w:val="00B71AD6"/>
    <w:rsid w:val="00B71D88"/>
    <w:rsid w:val="00B72DD6"/>
    <w:rsid w:val="00B74C2A"/>
    <w:rsid w:val="00B76DAB"/>
    <w:rsid w:val="00B818AF"/>
    <w:rsid w:val="00B82FDC"/>
    <w:rsid w:val="00B83138"/>
    <w:rsid w:val="00B83E16"/>
    <w:rsid w:val="00B84537"/>
    <w:rsid w:val="00B90C01"/>
    <w:rsid w:val="00B92633"/>
    <w:rsid w:val="00B94219"/>
    <w:rsid w:val="00B94ED2"/>
    <w:rsid w:val="00B95EC5"/>
    <w:rsid w:val="00BA00C7"/>
    <w:rsid w:val="00BA2629"/>
    <w:rsid w:val="00BA56D2"/>
    <w:rsid w:val="00BA6E82"/>
    <w:rsid w:val="00BB0AC7"/>
    <w:rsid w:val="00BB23DE"/>
    <w:rsid w:val="00BC2CC3"/>
    <w:rsid w:val="00BC545D"/>
    <w:rsid w:val="00BC569C"/>
    <w:rsid w:val="00BC5D29"/>
    <w:rsid w:val="00BC627C"/>
    <w:rsid w:val="00BD430F"/>
    <w:rsid w:val="00BD6545"/>
    <w:rsid w:val="00BD773C"/>
    <w:rsid w:val="00BE185C"/>
    <w:rsid w:val="00BE1D05"/>
    <w:rsid w:val="00BE2490"/>
    <w:rsid w:val="00BE2717"/>
    <w:rsid w:val="00BE474C"/>
    <w:rsid w:val="00BE619A"/>
    <w:rsid w:val="00BE7471"/>
    <w:rsid w:val="00BF0868"/>
    <w:rsid w:val="00BF15EC"/>
    <w:rsid w:val="00BF2303"/>
    <w:rsid w:val="00BF251C"/>
    <w:rsid w:val="00BF3087"/>
    <w:rsid w:val="00BF601A"/>
    <w:rsid w:val="00BF6CE5"/>
    <w:rsid w:val="00BF7645"/>
    <w:rsid w:val="00BF7894"/>
    <w:rsid w:val="00BF7A15"/>
    <w:rsid w:val="00C00EDE"/>
    <w:rsid w:val="00C011D1"/>
    <w:rsid w:val="00C01607"/>
    <w:rsid w:val="00C0285A"/>
    <w:rsid w:val="00C042EF"/>
    <w:rsid w:val="00C0508C"/>
    <w:rsid w:val="00C10E29"/>
    <w:rsid w:val="00C10E5A"/>
    <w:rsid w:val="00C112E4"/>
    <w:rsid w:val="00C11E11"/>
    <w:rsid w:val="00C13970"/>
    <w:rsid w:val="00C152DB"/>
    <w:rsid w:val="00C20A6B"/>
    <w:rsid w:val="00C2271A"/>
    <w:rsid w:val="00C22D16"/>
    <w:rsid w:val="00C22E42"/>
    <w:rsid w:val="00C23BE9"/>
    <w:rsid w:val="00C23C7A"/>
    <w:rsid w:val="00C24575"/>
    <w:rsid w:val="00C26A5E"/>
    <w:rsid w:val="00C308FD"/>
    <w:rsid w:val="00C3097F"/>
    <w:rsid w:val="00C30CD2"/>
    <w:rsid w:val="00C31253"/>
    <w:rsid w:val="00C33B7F"/>
    <w:rsid w:val="00C34122"/>
    <w:rsid w:val="00C3512D"/>
    <w:rsid w:val="00C35580"/>
    <w:rsid w:val="00C35AC9"/>
    <w:rsid w:val="00C35B7D"/>
    <w:rsid w:val="00C35FCB"/>
    <w:rsid w:val="00C365C5"/>
    <w:rsid w:val="00C373A2"/>
    <w:rsid w:val="00C41DC7"/>
    <w:rsid w:val="00C430E5"/>
    <w:rsid w:val="00C43C9C"/>
    <w:rsid w:val="00C44858"/>
    <w:rsid w:val="00C46EDE"/>
    <w:rsid w:val="00C52F78"/>
    <w:rsid w:val="00C55B35"/>
    <w:rsid w:val="00C55DD2"/>
    <w:rsid w:val="00C55E07"/>
    <w:rsid w:val="00C603BC"/>
    <w:rsid w:val="00C62027"/>
    <w:rsid w:val="00C6309D"/>
    <w:rsid w:val="00C63E8C"/>
    <w:rsid w:val="00C655D3"/>
    <w:rsid w:val="00C659FE"/>
    <w:rsid w:val="00C66706"/>
    <w:rsid w:val="00C66E24"/>
    <w:rsid w:val="00C67124"/>
    <w:rsid w:val="00C679AA"/>
    <w:rsid w:val="00C7151A"/>
    <w:rsid w:val="00C71FEA"/>
    <w:rsid w:val="00C7409D"/>
    <w:rsid w:val="00C743CE"/>
    <w:rsid w:val="00C74EA4"/>
    <w:rsid w:val="00C7503D"/>
    <w:rsid w:val="00C766B2"/>
    <w:rsid w:val="00C7783B"/>
    <w:rsid w:val="00C77DE8"/>
    <w:rsid w:val="00C77EF3"/>
    <w:rsid w:val="00C8018C"/>
    <w:rsid w:val="00C80719"/>
    <w:rsid w:val="00C8082E"/>
    <w:rsid w:val="00C80CA0"/>
    <w:rsid w:val="00C82D85"/>
    <w:rsid w:val="00C84F20"/>
    <w:rsid w:val="00C862D5"/>
    <w:rsid w:val="00C86E6F"/>
    <w:rsid w:val="00C8759A"/>
    <w:rsid w:val="00C90E9F"/>
    <w:rsid w:val="00C92585"/>
    <w:rsid w:val="00C94D11"/>
    <w:rsid w:val="00C97811"/>
    <w:rsid w:val="00C978F3"/>
    <w:rsid w:val="00C97F9E"/>
    <w:rsid w:val="00CA27E1"/>
    <w:rsid w:val="00CA2B1C"/>
    <w:rsid w:val="00CA3546"/>
    <w:rsid w:val="00CA4DA6"/>
    <w:rsid w:val="00CA6995"/>
    <w:rsid w:val="00CA7DB1"/>
    <w:rsid w:val="00CA7DB5"/>
    <w:rsid w:val="00CB1D93"/>
    <w:rsid w:val="00CB27DB"/>
    <w:rsid w:val="00CB2C48"/>
    <w:rsid w:val="00CB3094"/>
    <w:rsid w:val="00CB74DE"/>
    <w:rsid w:val="00CB7787"/>
    <w:rsid w:val="00CC28EB"/>
    <w:rsid w:val="00CC3B78"/>
    <w:rsid w:val="00CC3D9B"/>
    <w:rsid w:val="00CC4708"/>
    <w:rsid w:val="00CC50DC"/>
    <w:rsid w:val="00CC5418"/>
    <w:rsid w:val="00CC5683"/>
    <w:rsid w:val="00CC7242"/>
    <w:rsid w:val="00CD1A2D"/>
    <w:rsid w:val="00CD25AD"/>
    <w:rsid w:val="00CD380D"/>
    <w:rsid w:val="00CD5C6C"/>
    <w:rsid w:val="00CD6480"/>
    <w:rsid w:val="00CD6901"/>
    <w:rsid w:val="00CE237B"/>
    <w:rsid w:val="00CE4C22"/>
    <w:rsid w:val="00CE7B3F"/>
    <w:rsid w:val="00CF07A4"/>
    <w:rsid w:val="00CF262B"/>
    <w:rsid w:val="00CF34F3"/>
    <w:rsid w:val="00CF61CB"/>
    <w:rsid w:val="00CF6458"/>
    <w:rsid w:val="00CF7773"/>
    <w:rsid w:val="00D00B0F"/>
    <w:rsid w:val="00D034AD"/>
    <w:rsid w:val="00D0386C"/>
    <w:rsid w:val="00D03F94"/>
    <w:rsid w:val="00D0462D"/>
    <w:rsid w:val="00D065DC"/>
    <w:rsid w:val="00D07F86"/>
    <w:rsid w:val="00D10707"/>
    <w:rsid w:val="00D11568"/>
    <w:rsid w:val="00D115E6"/>
    <w:rsid w:val="00D127ED"/>
    <w:rsid w:val="00D12B94"/>
    <w:rsid w:val="00D137DE"/>
    <w:rsid w:val="00D156A9"/>
    <w:rsid w:val="00D15AE6"/>
    <w:rsid w:val="00D166FE"/>
    <w:rsid w:val="00D174BC"/>
    <w:rsid w:val="00D17B57"/>
    <w:rsid w:val="00D17E1F"/>
    <w:rsid w:val="00D17E4E"/>
    <w:rsid w:val="00D20611"/>
    <w:rsid w:val="00D219F8"/>
    <w:rsid w:val="00D21F73"/>
    <w:rsid w:val="00D22A11"/>
    <w:rsid w:val="00D22C96"/>
    <w:rsid w:val="00D243AD"/>
    <w:rsid w:val="00D25575"/>
    <w:rsid w:val="00D27083"/>
    <w:rsid w:val="00D27861"/>
    <w:rsid w:val="00D30791"/>
    <w:rsid w:val="00D30D05"/>
    <w:rsid w:val="00D31822"/>
    <w:rsid w:val="00D31BF9"/>
    <w:rsid w:val="00D31FCF"/>
    <w:rsid w:val="00D3224F"/>
    <w:rsid w:val="00D32BB8"/>
    <w:rsid w:val="00D341D6"/>
    <w:rsid w:val="00D35001"/>
    <w:rsid w:val="00D35B61"/>
    <w:rsid w:val="00D3620D"/>
    <w:rsid w:val="00D36574"/>
    <w:rsid w:val="00D405C9"/>
    <w:rsid w:val="00D41C48"/>
    <w:rsid w:val="00D45FA4"/>
    <w:rsid w:val="00D51570"/>
    <w:rsid w:val="00D52C63"/>
    <w:rsid w:val="00D55E55"/>
    <w:rsid w:val="00D571BF"/>
    <w:rsid w:val="00D5767C"/>
    <w:rsid w:val="00D62E8F"/>
    <w:rsid w:val="00D6390A"/>
    <w:rsid w:val="00D6486F"/>
    <w:rsid w:val="00D64ADE"/>
    <w:rsid w:val="00D64B85"/>
    <w:rsid w:val="00D666AB"/>
    <w:rsid w:val="00D67D17"/>
    <w:rsid w:val="00D70F9F"/>
    <w:rsid w:val="00D72BE8"/>
    <w:rsid w:val="00D72ED1"/>
    <w:rsid w:val="00D7367B"/>
    <w:rsid w:val="00D74878"/>
    <w:rsid w:val="00D74E8E"/>
    <w:rsid w:val="00D75B37"/>
    <w:rsid w:val="00D75D1F"/>
    <w:rsid w:val="00D8087D"/>
    <w:rsid w:val="00D81F61"/>
    <w:rsid w:val="00D82870"/>
    <w:rsid w:val="00D82BEB"/>
    <w:rsid w:val="00D82D0B"/>
    <w:rsid w:val="00D836EB"/>
    <w:rsid w:val="00D85140"/>
    <w:rsid w:val="00D85231"/>
    <w:rsid w:val="00D90BD1"/>
    <w:rsid w:val="00D913EE"/>
    <w:rsid w:val="00D91D7D"/>
    <w:rsid w:val="00D92342"/>
    <w:rsid w:val="00D927D3"/>
    <w:rsid w:val="00D947FE"/>
    <w:rsid w:val="00D94892"/>
    <w:rsid w:val="00DA0F07"/>
    <w:rsid w:val="00DA1098"/>
    <w:rsid w:val="00DA1A8B"/>
    <w:rsid w:val="00DA2441"/>
    <w:rsid w:val="00DA3474"/>
    <w:rsid w:val="00DA6F9F"/>
    <w:rsid w:val="00DA6FCE"/>
    <w:rsid w:val="00DB050E"/>
    <w:rsid w:val="00DB2492"/>
    <w:rsid w:val="00DB2DDF"/>
    <w:rsid w:val="00DB4B5C"/>
    <w:rsid w:val="00DB5E84"/>
    <w:rsid w:val="00DC0B57"/>
    <w:rsid w:val="00DC3390"/>
    <w:rsid w:val="00DC4070"/>
    <w:rsid w:val="00DC5A3D"/>
    <w:rsid w:val="00DD072B"/>
    <w:rsid w:val="00DD0B80"/>
    <w:rsid w:val="00DD482C"/>
    <w:rsid w:val="00DD668A"/>
    <w:rsid w:val="00DE283C"/>
    <w:rsid w:val="00DE2FD1"/>
    <w:rsid w:val="00DE3467"/>
    <w:rsid w:val="00DE35DC"/>
    <w:rsid w:val="00DE4BF4"/>
    <w:rsid w:val="00DE5086"/>
    <w:rsid w:val="00DE5D48"/>
    <w:rsid w:val="00DE6474"/>
    <w:rsid w:val="00DE6A7D"/>
    <w:rsid w:val="00DE6B6A"/>
    <w:rsid w:val="00DE79F0"/>
    <w:rsid w:val="00DF3AF2"/>
    <w:rsid w:val="00DF3BDA"/>
    <w:rsid w:val="00DF5B3A"/>
    <w:rsid w:val="00DF7AAC"/>
    <w:rsid w:val="00DF7F92"/>
    <w:rsid w:val="00E015B1"/>
    <w:rsid w:val="00E01B09"/>
    <w:rsid w:val="00E043DE"/>
    <w:rsid w:val="00E06DA6"/>
    <w:rsid w:val="00E078C6"/>
    <w:rsid w:val="00E1012A"/>
    <w:rsid w:val="00E102BA"/>
    <w:rsid w:val="00E11DDC"/>
    <w:rsid w:val="00E11F8F"/>
    <w:rsid w:val="00E1386C"/>
    <w:rsid w:val="00E138FB"/>
    <w:rsid w:val="00E13929"/>
    <w:rsid w:val="00E13F1D"/>
    <w:rsid w:val="00E17DF1"/>
    <w:rsid w:val="00E23B49"/>
    <w:rsid w:val="00E2602C"/>
    <w:rsid w:val="00E30391"/>
    <w:rsid w:val="00E3152D"/>
    <w:rsid w:val="00E3175C"/>
    <w:rsid w:val="00E32462"/>
    <w:rsid w:val="00E32B97"/>
    <w:rsid w:val="00E3502A"/>
    <w:rsid w:val="00E35A72"/>
    <w:rsid w:val="00E35F8A"/>
    <w:rsid w:val="00E36FA1"/>
    <w:rsid w:val="00E404BF"/>
    <w:rsid w:val="00E41BC2"/>
    <w:rsid w:val="00E4271B"/>
    <w:rsid w:val="00E42BAB"/>
    <w:rsid w:val="00E441DB"/>
    <w:rsid w:val="00E4682A"/>
    <w:rsid w:val="00E46F4E"/>
    <w:rsid w:val="00E476B5"/>
    <w:rsid w:val="00E47914"/>
    <w:rsid w:val="00E50146"/>
    <w:rsid w:val="00E5081D"/>
    <w:rsid w:val="00E520A4"/>
    <w:rsid w:val="00E52C7A"/>
    <w:rsid w:val="00E536D2"/>
    <w:rsid w:val="00E55729"/>
    <w:rsid w:val="00E56515"/>
    <w:rsid w:val="00E5654E"/>
    <w:rsid w:val="00E614B7"/>
    <w:rsid w:val="00E61B66"/>
    <w:rsid w:val="00E61DDB"/>
    <w:rsid w:val="00E62129"/>
    <w:rsid w:val="00E641AC"/>
    <w:rsid w:val="00E67087"/>
    <w:rsid w:val="00E6744F"/>
    <w:rsid w:val="00E707A8"/>
    <w:rsid w:val="00E715F1"/>
    <w:rsid w:val="00E744E1"/>
    <w:rsid w:val="00E75A48"/>
    <w:rsid w:val="00E776E7"/>
    <w:rsid w:val="00E81047"/>
    <w:rsid w:val="00E815F3"/>
    <w:rsid w:val="00E81B77"/>
    <w:rsid w:val="00E824D8"/>
    <w:rsid w:val="00E8260A"/>
    <w:rsid w:val="00E836E7"/>
    <w:rsid w:val="00E84FE8"/>
    <w:rsid w:val="00E8612B"/>
    <w:rsid w:val="00E86C15"/>
    <w:rsid w:val="00E877B3"/>
    <w:rsid w:val="00E90B46"/>
    <w:rsid w:val="00E90DB2"/>
    <w:rsid w:val="00E921C2"/>
    <w:rsid w:val="00E9389C"/>
    <w:rsid w:val="00E94FD6"/>
    <w:rsid w:val="00E97108"/>
    <w:rsid w:val="00EA22A6"/>
    <w:rsid w:val="00EA363D"/>
    <w:rsid w:val="00EA3D5B"/>
    <w:rsid w:val="00EA44DD"/>
    <w:rsid w:val="00EA45DF"/>
    <w:rsid w:val="00EA5DB3"/>
    <w:rsid w:val="00EA6AEE"/>
    <w:rsid w:val="00EA74BA"/>
    <w:rsid w:val="00EA75AF"/>
    <w:rsid w:val="00EB2788"/>
    <w:rsid w:val="00EB27B6"/>
    <w:rsid w:val="00EB2FC7"/>
    <w:rsid w:val="00EB3931"/>
    <w:rsid w:val="00EB456B"/>
    <w:rsid w:val="00EB4B43"/>
    <w:rsid w:val="00EB5F32"/>
    <w:rsid w:val="00EB6FEF"/>
    <w:rsid w:val="00EB729E"/>
    <w:rsid w:val="00EB774C"/>
    <w:rsid w:val="00EB7DC6"/>
    <w:rsid w:val="00EB7E83"/>
    <w:rsid w:val="00EC15E9"/>
    <w:rsid w:val="00EC1F8D"/>
    <w:rsid w:val="00EC204F"/>
    <w:rsid w:val="00EC33F1"/>
    <w:rsid w:val="00EC3594"/>
    <w:rsid w:val="00EC379B"/>
    <w:rsid w:val="00EC433F"/>
    <w:rsid w:val="00EC4FCC"/>
    <w:rsid w:val="00EC52C0"/>
    <w:rsid w:val="00EC677D"/>
    <w:rsid w:val="00ED0A0F"/>
    <w:rsid w:val="00ED18BC"/>
    <w:rsid w:val="00ED4F5A"/>
    <w:rsid w:val="00ED6F87"/>
    <w:rsid w:val="00ED7832"/>
    <w:rsid w:val="00EE0293"/>
    <w:rsid w:val="00EE17C3"/>
    <w:rsid w:val="00EE240D"/>
    <w:rsid w:val="00EE2E58"/>
    <w:rsid w:val="00EE3EA0"/>
    <w:rsid w:val="00EE431D"/>
    <w:rsid w:val="00EE4D7D"/>
    <w:rsid w:val="00EE612C"/>
    <w:rsid w:val="00EE67C0"/>
    <w:rsid w:val="00EE7A41"/>
    <w:rsid w:val="00EF42E7"/>
    <w:rsid w:val="00EF485D"/>
    <w:rsid w:val="00EF4B1A"/>
    <w:rsid w:val="00EF56EA"/>
    <w:rsid w:val="00F01ADC"/>
    <w:rsid w:val="00F0591B"/>
    <w:rsid w:val="00F05BE4"/>
    <w:rsid w:val="00F05F39"/>
    <w:rsid w:val="00F1095A"/>
    <w:rsid w:val="00F1247D"/>
    <w:rsid w:val="00F12E32"/>
    <w:rsid w:val="00F1428D"/>
    <w:rsid w:val="00F14989"/>
    <w:rsid w:val="00F17CD8"/>
    <w:rsid w:val="00F2026F"/>
    <w:rsid w:val="00F23FEF"/>
    <w:rsid w:val="00F24643"/>
    <w:rsid w:val="00F26471"/>
    <w:rsid w:val="00F26824"/>
    <w:rsid w:val="00F26A7B"/>
    <w:rsid w:val="00F3149A"/>
    <w:rsid w:val="00F33EA0"/>
    <w:rsid w:val="00F34344"/>
    <w:rsid w:val="00F346E2"/>
    <w:rsid w:val="00F34B1E"/>
    <w:rsid w:val="00F3572B"/>
    <w:rsid w:val="00F375B1"/>
    <w:rsid w:val="00F4125E"/>
    <w:rsid w:val="00F415F5"/>
    <w:rsid w:val="00F43578"/>
    <w:rsid w:val="00F43EFE"/>
    <w:rsid w:val="00F445D3"/>
    <w:rsid w:val="00F4496D"/>
    <w:rsid w:val="00F45C03"/>
    <w:rsid w:val="00F45D3B"/>
    <w:rsid w:val="00F46FC9"/>
    <w:rsid w:val="00F512A6"/>
    <w:rsid w:val="00F5191D"/>
    <w:rsid w:val="00F51BD9"/>
    <w:rsid w:val="00F51CA0"/>
    <w:rsid w:val="00F539A7"/>
    <w:rsid w:val="00F55051"/>
    <w:rsid w:val="00F577AF"/>
    <w:rsid w:val="00F61567"/>
    <w:rsid w:val="00F61880"/>
    <w:rsid w:val="00F61F10"/>
    <w:rsid w:val="00F62ACD"/>
    <w:rsid w:val="00F65696"/>
    <w:rsid w:val="00F70A53"/>
    <w:rsid w:val="00F70AAA"/>
    <w:rsid w:val="00F7123B"/>
    <w:rsid w:val="00F71B43"/>
    <w:rsid w:val="00F72D3E"/>
    <w:rsid w:val="00F72E69"/>
    <w:rsid w:val="00F756C1"/>
    <w:rsid w:val="00F75F5C"/>
    <w:rsid w:val="00F76381"/>
    <w:rsid w:val="00F80F4A"/>
    <w:rsid w:val="00F82A94"/>
    <w:rsid w:val="00F83854"/>
    <w:rsid w:val="00F904FD"/>
    <w:rsid w:val="00F907F1"/>
    <w:rsid w:val="00F908DC"/>
    <w:rsid w:val="00F90D5E"/>
    <w:rsid w:val="00F91FAC"/>
    <w:rsid w:val="00F93513"/>
    <w:rsid w:val="00F94712"/>
    <w:rsid w:val="00F950B9"/>
    <w:rsid w:val="00F950CC"/>
    <w:rsid w:val="00F96C8A"/>
    <w:rsid w:val="00F96D4D"/>
    <w:rsid w:val="00FA24D3"/>
    <w:rsid w:val="00FA259F"/>
    <w:rsid w:val="00FA4DEE"/>
    <w:rsid w:val="00FA5B97"/>
    <w:rsid w:val="00FA6DC6"/>
    <w:rsid w:val="00FB0C7B"/>
    <w:rsid w:val="00FB1844"/>
    <w:rsid w:val="00FB2D9A"/>
    <w:rsid w:val="00FB4D24"/>
    <w:rsid w:val="00FB5885"/>
    <w:rsid w:val="00FC05F1"/>
    <w:rsid w:val="00FC3486"/>
    <w:rsid w:val="00FD057A"/>
    <w:rsid w:val="00FD1AF3"/>
    <w:rsid w:val="00FD2A3C"/>
    <w:rsid w:val="00FD5399"/>
    <w:rsid w:val="00FD5452"/>
    <w:rsid w:val="00FD6B8C"/>
    <w:rsid w:val="00FD76C7"/>
    <w:rsid w:val="00FE1692"/>
    <w:rsid w:val="00FE2A02"/>
    <w:rsid w:val="00FE4831"/>
    <w:rsid w:val="00FE5168"/>
    <w:rsid w:val="00FF0A53"/>
    <w:rsid w:val="00FF2370"/>
    <w:rsid w:val="00FF3857"/>
    <w:rsid w:val="00FF5B49"/>
    <w:rsid w:val="00FF6560"/>
    <w:rsid w:val="00FF76EB"/>
    <w:rsid w:val="00FF7F93"/>
    <w:rsid w:val="37918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6B573A9"/>
  <w15:docId w15:val="{C8FEEB4E-1207-4D26-B271-E9599428D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01C0F"/>
    <w:pPr>
      <w:spacing w:line="276" w:lineRule="auto"/>
    </w:pPr>
    <w:rPr>
      <w:rFonts w:asciiTheme="minorHAnsi" w:hAnsiTheme="minorHAnsi"/>
      <w:sz w:val="22"/>
      <w:szCs w:val="24"/>
      <w:lang w:eastAsia="fr-FR"/>
    </w:rPr>
  </w:style>
  <w:style w:type="paragraph" w:styleId="Titre1">
    <w:name w:val="heading 1"/>
    <w:basedOn w:val="Normal"/>
    <w:next w:val="Normal"/>
    <w:qFormat/>
    <w:rsid w:val="00401C0F"/>
    <w:pPr>
      <w:keepNext/>
      <w:spacing w:after="240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B5CF5"/>
    <w:pPr>
      <w:keepNext/>
      <w:numPr>
        <w:numId w:val="4"/>
      </w:numPr>
      <w:tabs>
        <w:tab w:val="right" w:pos="2127"/>
        <w:tab w:val="right" w:pos="9752"/>
      </w:tabs>
      <w:spacing w:before="240" w:after="12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435666"/>
    <w:pPr>
      <w:keepNext/>
      <w:spacing w:before="240" w:after="60"/>
      <w:ind w:left="720" w:hanging="720"/>
      <w:outlineLvl w:val="2"/>
    </w:pPr>
    <w:rPr>
      <w:rFonts w:ascii="Century Gothic" w:hAnsi="Century Gothic" w:cs="Arial"/>
      <w:b/>
      <w:bCs/>
      <w:color w:val="FFFFFF" w:themeColor="background1"/>
      <w:szCs w:val="22"/>
    </w:rPr>
  </w:style>
  <w:style w:type="paragraph" w:styleId="Titre4">
    <w:name w:val="heading 4"/>
    <w:basedOn w:val="Normal"/>
    <w:next w:val="Normal"/>
    <w:qFormat/>
    <w:rsid w:val="007748A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3F187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3F1870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qFormat/>
    <w:rsid w:val="003F1870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3F187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3F1870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39"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9B6FDC"/>
    <w:pPr>
      <w:spacing w:before="240" w:after="360"/>
      <w:jc w:val="center"/>
    </w:pPr>
    <w:rPr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character" w:styleId="Lienhypertexte">
    <w:name w:val="Hyperlink"/>
    <w:basedOn w:val="Policepardfaut"/>
    <w:uiPriority w:val="99"/>
    <w:rsid w:val="00411575"/>
    <w:rPr>
      <w:color w:val="0000FF"/>
      <w:u w:val="single"/>
    </w:rPr>
  </w:style>
  <w:style w:type="paragraph" w:styleId="NormalWeb">
    <w:name w:val="Normal (Web)"/>
    <w:basedOn w:val="Normal"/>
    <w:link w:val="NormalWebCar"/>
    <w:uiPriority w:val="99"/>
    <w:unhideWhenUsed/>
    <w:rsid w:val="00DD072B"/>
    <w:pPr>
      <w:spacing w:before="100" w:beforeAutospacing="1" w:after="100" w:afterAutospacing="1"/>
    </w:pPr>
    <w:rPr>
      <w:rFonts w:ascii="Times New Roman" w:hAnsi="Times New Roman"/>
      <w:sz w:val="24"/>
      <w:lang w:eastAsia="fr-CH"/>
    </w:r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numbering" w:styleId="111111">
    <w:name w:val="Outline List 2"/>
    <w:basedOn w:val="Aucuneliste"/>
    <w:rsid w:val="00C011D1"/>
    <w:pPr>
      <w:numPr>
        <w:numId w:val="3"/>
      </w:numPr>
    </w:p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9B6FDC"/>
    <w:pPr>
      <w:spacing w:line="360" w:lineRule="auto"/>
    </w:pPr>
    <w:rPr>
      <w:rFonts w:ascii="ETML" w:hAnsi="ETML"/>
    </w:rPr>
  </w:style>
  <w:style w:type="paragraph" w:customStyle="1" w:styleId="-Pieddepage">
    <w:name w:val="-Pied de page"/>
    <w:basedOn w:val="Normal"/>
    <w:rsid w:val="00D405C9"/>
    <w:rPr>
      <w:sz w:val="20"/>
      <w:szCs w:val="20"/>
    </w:rPr>
  </w:style>
  <w:style w:type="character" w:styleId="lev">
    <w:name w:val="Strong"/>
    <w:basedOn w:val="Policepardfaut"/>
    <w:uiPriority w:val="22"/>
    <w:qFormat/>
    <w:rsid w:val="006A18EE"/>
    <w:rPr>
      <w:b/>
      <w:bCs/>
    </w:rPr>
  </w:style>
  <w:style w:type="paragraph" w:styleId="Textedebulles">
    <w:name w:val="Balloon Text"/>
    <w:basedOn w:val="Normal"/>
    <w:link w:val="TextedebullesCar"/>
    <w:rsid w:val="007A46B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7A46BD"/>
    <w:rPr>
      <w:rFonts w:ascii="Tahoma" w:hAnsi="Tahoma" w:cs="Tahoma"/>
      <w:sz w:val="16"/>
      <w:szCs w:val="16"/>
      <w:lang w:val="fr-FR" w:eastAsia="fr-FR"/>
    </w:rPr>
  </w:style>
  <w:style w:type="character" w:styleId="Lienhypertextesuivivisit">
    <w:name w:val="FollowedHyperlink"/>
    <w:basedOn w:val="Policepardfaut"/>
    <w:rsid w:val="00A269A2"/>
    <w:rPr>
      <w:color w:val="800080" w:themeColor="followedHyperlink"/>
      <w:u w:val="single"/>
    </w:rPr>
  </w:style>
  <w:style w:type="paragraph" w:customStyle="1" w:styleId="Grundschrift">
    <w:name w:val="Grundschrift"/>
    <w:basedOn w:val="Normal"/>
    <w:autoRedefine/>
    <w:rsid w:val="00FF7F93"/>
    <w:pPr>
      <w:tabs>
        <w:tab w:val="left" w:pos="1200"/>
        <w:tab w:val="left" w:pos="2268"/>
      </w:tabs>
      <w:spacing w:line="280" w:lineRule="exact"/>
    </w:pPr>
    <w:rPr>
      <w:rFonts w:ascii="Calibri" w:hAnsi="Calibri"/>
      <w:b/>
      <w:color w:val="000000"/>
      <w:sz w:val="28"/>
      <w:szCs w:val="20"/>
      <w:lang w:val="de-CH" w:eastAsia="de-DE"/>
    </w:rPr>
  </w:style>
  <w:style w:type="paragraph" w:customStyle="1" w:styleId="Default">
    <w:name w:val="Default"/>
    <w:rsid w:val="003618D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2E2DD2"/>
    <w:pPr>
      <w:ind w:left="720"/>
      <w:contextualSpacing/>
    </w:pPr>
  </w:style>
  <w:style w:type="table" w:styleId="TableauGrille2-Accentuation1">
    <w:name w:val="Grid Table 2 Accent 1"/>
    <w:basedOn w:val="TableauNormal"/>
    <w:uiPriority w:val="47"/>
    <w:rsid w:val="00654F33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rponse">
    <w:name w:val="réponse"/>
    <w:basedOn w:val="Normal"/>
    <w:link w:val="rponseCar"/>
    <w:qFormat/>
    <w:rsid w:val="003237E9"/>
    <w:pPr>
      <w:tabs>
        <w:tab w:val="right" w:leader="dot" w:pos="9781"/>
      </w:tabs>
      <w:jc w:val="both"/>
    </w:pPr>
    <w:rPr>
      <w:vanish/>
      <w:color w:val="0070C0"/>
      <w:szCs w:val="22"/>
    </w:rPr>
  </w:style>
  <w:style w:type="paragraph" w:styleId="Corpsdetexte">
    <w:name w:val="Body Text"/>
    <w:basedOn w:val="Normal"/>
    <w:link w:val="CorpsdetexteCar"/>
    <w:unhideWhenUsed/>
    <w:rsid w:val="00935288"/>
    <w:pPr>
      <w:spacing w:after="120"/>
      <w:jc w:val="both"/>
    </w:pPr>
  </w:style>
  <w:style w:type="character" w:customStyle="1" w:styleId="CorpsdetexteCar">
    <w:name w:val="Corps de texte Car"/>
    <w:basedOn w:val="Policepardfaut"/>
    <w:link w:val="Corpsdetexte"/>
    <w:rsid w:val="00935288"/>
    <w:rPr>
      <w:rFonts w:asciiTheme="minorHAnsi" w:hAnsiTheme="minorHAnsi"/>
      <w:sz w:val="22"/>
      <w:szCs w:val="24"/>
      <w:lang w:val="fr-FR" w:eastAsia="fr-FR"/>
    </w:rPr>
  </w:style>
  <w:style w:type="paragraph" w:styleId="Titre">
    <w:name w:val="Title"/>
    <w:basedOn w:val="Normal"/>
    <w:next w:val="Normal"/>
    <w:link w:val="TitreCar"/>
    <w:qFormat/>
    <w:rsid w:val="00CD6480"/>
    <w:pPr>
      <w:spacing w:after="2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CD6480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Mention1">
    <w:name w:val="Mention1"/>
    <w:basedOn w:val="Policepardfaut"/>
    <w:uiPriority w:val="99"/>
    <w:semiHidden/>
    <w:unhideWhenUsed/>
    <w:rsid w:val="0091655E"/>
    <w:rPr>
      <w:color w:val="2B579A"/>
      <w:shd w:val="clear" w:color="auto" w:fill="E6E6E6"/>
    </w:rPr>
  </w:style>
  <w:style w:type="character" w:styleId="Accentuation">
    <w:name w:val="Emphasis"/>
    <w:basedOn w:val="Policepardfaut"/>
    <w:qFormat/>
    <w:rsid w:val="00295A4F"/>
    <w:rPr>
      <w:i/>
      <w:i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945FE"/>
    <w:pPr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8945FE"/>
    <w:pPr>
      <w:spacing w:after="100" w:line="259" w:lineRule="auto"/>
      <w:ind w:left="220"/>
    </w:pPr>
    <w:rPr>
      <w:rFonts w:eastAsiaTheme="minorEastAsia"/>
      <w:szCs w:val="2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8945FE"/>
    <w:pPr>
      <w:spacing w:after="100" w:line="259" w:lineRule="auto"/>
    </w:pPr>
    <w:rPr>
      <w:rFonts w:eastAsiaTheme="minorEastAsia"/>
      <w:szCs w:val="22"/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8945FE"/>
    <w:pPr>
      <w:spacing w:after="100" w:line="259" w:lineRule="auto"/>
      <w:ind w:left="440"/>
    </w:pPr>
    <w:rPr>
      <w:rFonts w:eastAsiaTheme="minorEastAsia"/>
      <w:szCs w:val="22"/>
      <w:lang w:eastAsia="fr-CH"/>
    </w:rPr>
  </w:style>
  <w:style w:type="character" w:customStyle="1" w:styleId="rponseCar">
    <w:name w:val="réponse Car"/>
    <w:basedOn w:val="Policepardfaut"/>
    <w:link w:val="rponse"/>
    <w:rsid w:val="00903BB3"/>
    <w:rPr>
      <w:rFonts w:asciiTheme="minorHAnsi" w:hAnsiTheme="minorHAnsi"/>
      <w:vanish/>
      <w:color w:val="0070C0"/>
      <w:sz w:val="22"/>
      <w:szCs w:val="22"/>
      <w:lang w:val="fr-FR" w:eastAsia="fr-FR"/>
    </w:rPr>
  </w:style>
  <w:style w:type="paragraph" w:styleId="Notedebasdepage">
    <w:name w:val="footnote text"/>
    <w:basedOn w:val="Normal"/>
    <w:link w:val="NotedebasdepageCar"/>
    <w:semiHidden/>
    <w:unhideWhenUsed/>
    <w:rsid w:val="00984AB2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semiHidden/>
    <w:rsid w:val="00984AB2"/>
    <w:rPr>
      <w:rFonts w:asciiTheme="minorHAnsi" w:hAnsiTheme="minorHAnsi"/>
      <w:lang w:eastAsia="fr-FR"/>
    </w:rPr>
  </w:style>
  <w:style w:type="character" w:styleId="Appelnotedebasdep">
    <w:name w:val="footnote reference"/>
    <w:basedOn w:val="Policepardfaut"/>
    <w:semiHidden/>
    <w:unhideWhenUsed/>
    <w:rsid w:val="00984AB2"/>
    <w:rPr>
      <w:vertAlign w:val="superscript"/>
    </w:rPr>
  </w:style>
  <w:style w:type="character" w:customStyle="1" w:styleId="Titre2Car">
    <w:name w:val="Titre 2 Car"/>
    <w:basedOn w:val="Policepardfaut"/>
    <w:link w:val="Titre2"/>
    <w:rsid w:val="00AB5CF5"/>
    <w:rPr>
      <w:rFonts w:asciiTheme="minorHAnsi" w:hAnsiTheme="minorHAnsi" w:cs="Arial"/>
      <w:b/>
      <w:bCs/>
      <w:i/>
      <w:iCs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435666"/>
    <w:rPr>
      <w:rFonts w:ascii="Century Gothic" w:hAnsi="Century Gothic" w:cs="Arial"/>
      <w:b/>
      <w:bCs/>
      <w:color w:val="FFFFFF" w:themeColor="background1"/>
      <w:sz w:val="22"/>
      <w:szCs w:val="22"/>
      <w:lang w:eastAsia="fr-FR"/>
    </w:rPr>
  </w:style>
  <w:style w:type="paragraph" w:styleId="Listenumros">
    <w:name w:val="List Number"/>
    <w:basedOn w:val="Normal"/>
    <w:rsid w:val="003B437C"/>
    <w:pPr>
      <w:numPr>
        <w:numId w:val="5"/>
      </w:numPr>
      <w:spacing w:after="120" w:line="240" w:lineRule="auto"/>
    </w:pPr>
    <w:rPr>
      <w:rFonts w:ascii="Book Antiqua" w:hAnsi="Book Antiqua"/>
      <w:sz w:val="24"/>
      <w:szCs w:val="20"/>
      <w:lang w:eastAsia="fr-CH"/>
    </w:rPr>
  </w:style>
  <w:style w:type="character" w:styleId="Textedelespacerserv">
    <w:name w:val="Placeholder Text"/>
    <w:basedOn w:val="Policepardfaut"/>
    <w:uiPriority w:val="99"/>
    <w:semiHidden/>
    <w:rsid w:val="00BF6CE5"/>
    <w:rPr>
      <w:color w:val="808080"/>
    </w:rPr>
  </w:style>
  <w:style w:type="character" w:styleId="Marquedecommentaire">
    <w:name w:val="annotation reference"/>
    <w:basedOn w:val="Policepardfaut"/>
    <w:semiHidden/>
    <w:unhideWhenUsed/>
    <w:rsid w:val="00CD5C6C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CD5C6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CD5C6C"/>
    <w:rPr>
      <w:rFonts w:asciiTheme="minorHAnsi" w:hAnsiTheme="minorHAnsi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CD5C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CD5C6C"/>
    <w:rPr>
      <w:rFonts w:asciiTheme="minorHAnsi" w:hAnsiTheme="minorHAnsi"/>
      <w:b/>
      <w:bCs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787668"/>
    <w:rPr>
      <w:color w:val="605E5C"/>
      <w:shd w:val="clear" w:color="auto" w:fill="E1DFDD"/>
    </w:rPr>
  </w:style>
  <w:style w:type="character" w:customStyle="1" w:styleId="ui-provider">
    <w:name w:val="ui-provider"/>
    <w:basedOn w:val="Policepardfaut"/>
    <w:rsid w:val="003F43DB"/>
  </w:style>
  <w:style w:type="character" w:customStyle="1" w:styleId="katex-mathml">
    <w:name w:val="katex-mathml"/>
    <w:basedOn w:val="Policepardfaut"/>
    <w:rsid w:val="00D22C96"/>
  </w:style>
  <w:style w:type="character" w:customStyle="1" w:styleId="mord">
    <w:name w:val="mord"/>
    <w:basedOn w:val="Policepardfaut"/>
    <w:rsid w:val="00D22C96"/>
  </w:style>
  <w:style w:type="character" w:customStyle="1" w:styleId="mrel">
    <w:name w:val="mrel"/>
    <w:basedOn w:val="Policepardfaut"/>
    <w:rsid w:val="00D22C96"/>
  </w:style>
  <w:style w:type="character" w:customStyle="1" w:styleId="mbin">
    <w:name w:val="mbin"/>
    <w:basedOn w:val="Policepardfaut"/>
    <w:rsid w:val="00D22C96"/>
  </w:style>
  <w:style w:type="paragraph" w:customStyle="1" w:styleId="Sous-Titre">
    <w:name w:val="Sous-Titre"/>
    <w:basedOn w:val="NormalWeb"/>
    <w:link w:val="Sous-TitreCar"/>
    <w:qFormat/>
    <w:rsid w:val="009B346F"/>
    <w:pPr>
      <w:spacing w:before="240" w:beforeAutospacing="0" w:after="0" w:afterAutospacing="0" w:line="240" w:lineRule="auto"/>
      <w:jc w:val="both"/>
    </w:pPr>
    <w:rPr>
      <w:rFonts w:ascii="Century Gothic" w:hAnsi="Century Gothic"/>
      <w:b/>
      <w:bCs/>
      <w:color w:val="FFFFFF" w:themeColor="background1"/>
      <w:sz w:val="22"/>
      <w:szCs w:val="22"/>
    </w:rPr>
  </w:style>
  <w:style w:type="character" w:customStyle="1" w:styleId="NormalWebCar">
    <w:name w:val="Normal (Web) Car"/>
    <w:basedOn w:val="Policepardfaut"/>
    <w:link w:val="NormalWeb"/>
    <w:uiPriority w:val="99"/>
    <w:rsid w:val="009B346F"/>
    <w:rPr>
      <w:sz w:val="24"/>
      <w:szCs w:val="24"/>
    </w:rPr>
  </w:style>
  <w:style w:type="character" w:customStyle="1" w:styleId="Sous-TitreCar">
    <w:name w:val="Sous-Titre Car"/>
    <w:basedOn w:val="NormalWebCar"/>
    <w:link w:val="Sous-Titre"/>
    <w:rsid w:val="009B346F"/>
    <w:rPr>
      <w:rFonts w:ascii="Century Gothic" w:hAnsi="Century Gothic"/>
      <w:b/>
      <w:bCs/>
      <w:color w:val="FFFFFF" w:themeColor="background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www.vd.ch/economie/registre-du-commerce/sinscrire-modifier-radier-une-inscription-au-registre-du-commerce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-hithorizons-com.translate.goog/eu/analyses/country-statistics/switzerland?_x_tr_sl=en&amp;_x_tr_tl=fr&amp;_x_tr_hl=fr&amp;_x_tr_pto=rq" TargetMode="External"/><Relationship Id="rId20" Type="http://schemas.openxmlformats.org/officeDocument/2006/relationships/hyperlink" Target="https://www.wto.org/indexfr.ht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kmu.admin.ch/kmu/fr/home/savoir-pratique/creation-pme/differentes-formes-juridiques/societe-en-commandite.html" TargetMode="External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seco.admin.ch/seco/fr/home.html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Mes%20mod&#232;les\i-ch%20BSI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E04F16-B754-4897-89B2-B0DA47C294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75FB816-201F-4C85-BA8C-25E8F080FAA9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3.xml><?xml version="1.0" encoding="utf-8"?>
<ds:datastoreItem xmlns:ds="http://schemas.openxmlformats.org/officeDocument/2006/customXml" ds:itemID="{D5B9471B-CA9E-4022-9026-9FF8B513F5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9C64318-4ECA-4016-A35D-5F1C0D80A7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i-ch BSI.dot</Template>
  <TotalTime>2733</TotalTime>
  <Pages>6</Pages>
  <Words>370</Words>
  <Characters>2037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Ertretewtrew</vt:lpstr>
      <vt:lpstr>Ertretewtrew</vt:lpstr>
    </vt:vector>
  </TitlesOfParts>
  <Company>ETML</Company>
  <LinksUpToDate>false</LinksUpToDate>
  <CharactersWithSpaces>2403</CharactersWithSpaces>
  <SharedDoc>false</SharedDoc>
  <HLinks>
    <vt:vector size="24" baseType="variant"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_Toc135743254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_Toc135743253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_Toc135743252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_Toc135743251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Ertretewtrew</dc:title>
  <dc:subject/>
  <dc:creator>Bertrand Sahli</dc:creator>
  <cp:keywords/>
  <cp:lastModifiedBy>Alain-Philippe Garraux</cp:lastModifiedBy>
  <cp:revision>1024</cp:revision>
  <cp:lastPrinted>2024-10-28T08:17:00Z</cp:lastPrinted>
  <dcterms:created xsi:type="dcterms:W3CDTF">2023-05-24T04:53:00Z</dcterms:created>
  <dcterms:modified xsi:type="dcterms:W3CDTF">2025-01-14T23:31:00Z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